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2574" w14:textId="7CC926BE" w:rsidR="00134D7A" w:rsidRDefault="00496EBC" w:rsidP="00134D7A">
      <w:pPr>
        <w:pStyle w:val="Titel"/>
        <w:rPr>
          <w:lang w:val="de-AT"/>
        </w:rPr>
      </w:pPr>
      <w:r>
        <w:rPr>
          <w:lang w:val="de-AT"/>
        </w:rPr>
        <w:t>Projektauftrag</w:t>
      </w:r>
    </w:p>
    <w:p w14:paraId="59A88D35" w14:textId="77777777" w:rsidR="00134D7A" w:rsidRDefault="00134D7A" w:rsidP="00134D7A">
      <w:pPr>
        <w:pStyle w:val="berschrift1"/>
      </w:pPr>
      <w:r>
        <w:t>Eckdaten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4671"/>
      </w:tblGrid>
      <w:tr w:rsidR="0050205E" w14:paraId="50E5AC80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0E5358B5" w14:textId="63908652" w:rsidR="0050205E" w:rsidRPr="00CE5A09" w:rsidRDefault="003F7F30" w:rsidP="00DB4CFB">
            <w:pPr>
              <w:rPr>
                <w:b/>
                <w:bCs/>
                <w:lang w:val="de-AT"/>
              </w:rPr>
            </w:pPr>
            <w:bookmarkStart w:id="0" w:name="_Hlk182474982"/>
            <w:r>
              <w:rPr>
                <w:b/>
                <w:bCs/>
                <w:lang w:val="de-AT"/>
              </w:rPr>
              <w:t>Bezeichnung des Vorhabens</w:t>
            </w:r>
            <w:r w:rsidR="00222A4A">
              <w:rPr>
                <w:b/>
                <w:bCs/>
                <w:lang w:val="de-AT"/>
              </w:rPr>
              <w:t xml:space="preserve"> </w:t>
            </w:r>
          </w:p>
        </w:tc>
        <w:sdt>
          <w:sdtPr>
            <w:rPr>
              <w:lang w:val="de-AT"/>
            </w:rPr>
            <w:alias w:val="Bezeichnung (laut LV)"/>
            <w:tag w:val="Bezeichnung (laut LV)"/>
            <w:id w:val="1085419322"/>
            <w:placeholder>
              <w:docPart w:val="B1C2908E38834154BF1C1B681B98948B"/>
            </w:placeholder>
          </w:sdtPr>
          <w:sdtContent>
            <w:tc>
              <w:tcPr>
                <w:tcW w:w="4671" w:type="dxa"/>
              </w:tcPr>
              <w:p w14:paraId="2E7EC8AF" w14:textId="4FAE70A3" w:rsidR="0050205E" w:rsidRDefault="00C0251C" w:rsidP="00DB4CFB">
                <w:pPr>
                  <w:rPr>
                    <w:lang w:val="de-AT"/>
                  </w:rPr>
                </w:pPr>
                <w:r>
                  <w:rPr>
                    <w:lang w:val="de-AT"/>
                  </w:rPr>
                  <w:t>Einführung Erweiterungsstudium Meereskrabben</w:t>
                </w:r>
              </w:p>
            </w:tc>
          </w:sdtContent>
        </w:sdt>
      </w:tr>
      <w:tr w:rsidR="0050205E" w14:paraId="45205C52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16179CEB" w14:textId="74AD18F4" w:rsidR="0050205E" w:rsidRPr="00CE5A09" w:rsidRDefault="00EA01E9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Bezug zur Leistungsvereinbarung</w:t>
            </w:r>
            <w:r w:rsidR="00FC409A">
              <w:rPr>
                <w:b/>
                <w:bCs/>
                <w:lang w:val="de-AT"/>
              </w:rPr>
              <w:t>/</w:t>
            </w:r>
            <w:r w:rsidR="00FC409A">
              <w:rPr>
                <w:b/>
                <w:bCs/>
                <w:lang w:val="de-AT"/>
              </w:rPr>
              <w:br/>
              <w:t>Strategie der Universität</w:t>
            </w:r>
          </w:p>
        </w:tc>
        <w:sdt>
          <w:sdtPr>
            <w:rPr>
              <w:lang w:val="de-AT"/>
            </w:rPr>
            <w:id w:val="-1114902641"/>
            <w:placeholder>
              <w:docPart w:val="9F8A7DD8F5164AACB74410989AF8349C"/>
            </w:placeholder>
          </w:sdtPr>
          <w:sdtContent>
            <w:tc>
              <w:tcPr>
                <w:tcW w:w="4671" w:type="dxa"/>
              </w:tcPr>
              <w:p w14:paraId="22EBA4DC" w14:textId="63D3A010" w:rsidR="0050205E" w:rsidRDefault="0079344A" w:rsidP="00DB4CFB">
                <w:pPr>
                  <w:rPr>
                    <w:lang w:val="de-AT"/>
                  </w:rPr>
                </w:pPr>
                <w:r>
                  <w:rPr>
                    <w:lang w:val="en-US"/>
                  </w:rPr>
                  <w:t xml:space="preserve">LV25-27 </w:t>
                </w:r>
                <w:r w:rsidR="003D6347">
                  <w:rPr>
                    <w:lang w:val="en-US"/>
                  </w:rPr>
                  <w:t>C</w:t>
                </w:r>
                <w:r w:rsidR="00C0251C">
                  <w:rPr>
                    <w:lang w:val="en-US"/>
                  </w:rPr>
                  <w:t>7.7.7.8</w:t>
                </w:r>
              </w:p>
            </w:tc>
          </w:sdtContent>
        </w:sdt>
      </w:tr>
      <w:tr w:rsidR="0050205E" w14:paraId="637916DC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05828BD0" w14:textId="18904963" w:rsidR="0050205E" w:rsidRPr="00CE5A09" w:rsidRDefault="00505F17" w:rsidP="00DB4CFB">
            <w:pPr>
              <w:rPr>
                <w:b/>
                <w:bCs/>
                <w:lang w:val="de-AT"/>
              </w:rPr>
            </w:pPr>
            <w:proofErr w:type="spellStart"/>
            <w:r>
              <w:rPr>
                <w:b/>
                <w:bCs/>
                <w:lang w:val="de-AT"/>
              </w:rPr>
              <w:t>A</w:t>
            </w:r>
            <w:r w:rsidR="0050205E" w:rsidRPr="00CE5A09">
              <w:rPr>
                <w:b/>
                <w:bCs/>
                <w:lang w:val="de-AT"/>
              </w:rPr>
              <w:t>uftraggeber:in</w:t>
            </w:r>
            <w:proofErr w:type="spellEnd"/>
          </w:p>
        </w:tc>
        <w:sdt>
          <w:sdtPr>
            <w:rPr>
              <w:lang w:val="de-AT"/>
            </w:rPr>
            <w:alias w:val="Projektauftraggeber:in = Rektoratsmitglied"/>
            <w:tag w:val="Projektauftraggeber:in "/>
            <w:id w:val="543035739"/>
            <w:placeholder>
              <w:docPart w:val="B806B60D85DF4AAE81CBEC3054B17705"/>
            </w:placeholder>
            <w:comboBox>
              <w:listItem w:value="Wählen Sie ein Element aus."/>
              <w:listItem w:displayText="Rektor:in" w:value="Rektor:in"/>
              <w:listItem w:displayText="VRFDI" w:value="VRFDI"/>
              <w:listItem w:displayText="VRFIN" w:value="VRFIN"/>
              <w:listItem w:displayText="VRLK" w:value="VRLK"/>
            </w:comboBox>
          </w:sdtPr>
          <w:sdtContent>
            <w:tc>
              <w:tcPr>
                <w:tcW w:w="4671" w:type="dxa"/>
              </w:tcPr>
              <w:p w14:paraId="7C3A4BC1" w14:textId="400E29ED" w:rsidR="0050205E" w:rsidRDefault="0079344A" w:rsidP="00DB4CFB">
                <w:pPr>
                  <w:rPr>
                    <w:lang w:val="de-AT"/>
                  </w:rPr>
                </w:pPr>
                <w:r>
                  <w:rPr>
                    <w:lang w:val="de-AT"/>
                  </w:rPr>
                  <w:t>VR</w:t>
                </w:r>
                <w:r w:rsidR="00261559">
                  <w:rPr>
                    <w:lang w:val="de-AT"/>
                  </w:rPr>
                  <w:t>LK</w:t>
                </w:r>
              </w:p>
            </w:tc>
          </w:sdtContent>
        </w:sdt>
      </w:tr>
      <w:tr w:rsidR="00DF4AC4" w14:paraId="178BAF2D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21F1DA55" w14:textId="5171DBD7" w:rsidR="00DF4AC4" w:rsidRDefault="00222A4A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Ansprechperson</w:t>
            </w:r>
            <w:r w:rsidR="00505F17">
              <w:rPr>
                <w:b/>
                <w:bCs/>
                <w:lang w:val="de-AT"/>
              </w:rPr>
              <w:t>/Projektleitung</w:t>
            </w:r>
          </w:p>
        </w:tc>
        <w:sdt>
          <w:sdtPr>
            <w:rPr>
              <w:lang w:val="de-AT"/>
            </w:rPr>
            <w:id w:val="909890644"/>
            <w:placeholder>
              <w:docPart w:val="07C74137408D4A549C86E1AF98FD3A49"/>
            </w:placeholder>
          </w:sdtPr>
          <w:sdtContent>
            <w:tc>
              <w:tcPr>
                <w:tcW w:w="4671" w:type="dxa"/>
              </w:tcPr>
              <w:p w14:paraId="5651B4A3" w14:textId="3D4F255F" w:rsidR="00DF4AC4" w:rsidRDefault="00C0251C" w:rsidP="00DB4CFB">
                <w:pPr>
                  <w:rPr>
                    <w:lang w:val="de-AT"/>
                  </w:rPr>
                </w:pPr>
                <w:r>
                  <w:rPr>
                    <w:lang w:val="de-AT"/>
                  </w:rPr>
                  <w:t>Franz Fisch</w:t>
                </w:r>
              </w:p>
            </w:tc>
          </w:sdtContent>
        </w:sdt>
      </w:tr>
      <w:tr w:rsidR="002F76EB" w14:paraId="24F38836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2C05A036" w14:textId="087E563A" w:rsidR="002F76EB" w:rsidRPr="00CE5A09" w:rsidRDefault="007E1290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Beteiligte</w:t>
            </w:r>
            <w:r w:rsidR="002F76EB">
              <w:rPr>
                <w:b/>
                <w:bCs/>
                <w:lang w:val="de-AT"/>
              </w:rPr>
              <w:t xml:space="preserve"> Organisationseinheit</w:t>
            </w:r>
            <w:r>
              <w:rPr>
                <w:b/>
                <w:bCs/>
                <w:lang w:val="de-AT"/>
              </w:rPr>
              <w:t>en</w:t>
            </w:r>
          </w:p>
        </w:tc>
        <w:sdt>
          <w:sdtPr>
            <w:rPr>
              <w:lang w:val="de-AT"/>
            </w:rPr>
            <w:id w:val="1769193609"/>
            <w:placeholder>
              <w:docPart w:val="4A8117CFCF9848DC8F0769BB5BFB6197"/>
            </w:placeholder>
          </w:sdtPr>
          <w:sdtContent>
            <w:sdt>
              <w:sdtPr>
                <w:rPr>
                  <w:lang w:val="de-AT"/>
                </w:rPr>
                <w:id w:val="1918982757"/>
                <w:placeholder>
                  <w:docPart w:val="0F3C92A1781B4508B397EC6F3FB4FDBE"/>
                </w:placeholder>
              </w:sdtPr>
              <w:sdtContent>
                <w:tc>
                  <w:tcPr>
                    <w:tcW w:w="4671" w:type="dxa"/>
                  </w:tcPr>
                  <w:p w14:paraId="6EE010DB" w14:textId="23B52A29" w:rsidR="002F76EB" w:rsidRDefault="00261559" w:rsidP="00DB4CFB">
                    <w:pPr>
                      <w:rPr>
                        <w:lang w:val="de-AT"/>
                      </w:rPr>
                    </w:pPr>
                    <w:proofErr w:type="spellStart"/>
                    <w:r>
                      <w:rPr>
                        <w:lang w:val="en-US"/>
                      </w:rPr>
                      <w:t>Lehrorganisation</w:t>
                    </w:r>
                    <w:proofErr w:type="spellEnd"/>
                  </w:p>
                </w:tc>
              </w:sdtContent>
            </w:sdt>
          </w:sdtContent>
        </w:sdt>
      </w:tr>
      <w:tr w:rsidR="0050205E" w14:paraId="329AAECE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3661377F" w14:textId="66A366F8" w:rsidR="0050205E" w:rsidRPr="00CE5A09" w:rsidRDefault="0037530D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 xml:space="preserve">Geplanter </w:t>
            </w:r>
            <w:r w:rsidR="00505F17">
              <w:rPr>
                <w:b/>
                <w:bCs/>
                <w:lang w:val="de-AT"/>
              </w:rPr>
              <w:t>Start</w:t>
            </w:r>
          </w:p>
        </w:tc>
        <w:sdt>
          <w:sdtPr>
            <w:rPr>
              <w:lang w:val="de-AT"/>
            </w:rPr>
            <w:id w:val="-363051723"/>
            <w:placeholder>
              <w:docPart w:val="4A755347A4B0429EB0068D5FE041C83A"/>
            </w:placeholder>
          </w:sdtPr>
          <w:sdtContent>
            <w:sdt>
              <w:sdtPr>
                <w:rPr>
                  <w:lang w:val="de-AT"/>
                </w:rPr>
                <w:id w:val="1747001413"/>
                <w:placeholder>
                  <w:docPart w:val="9700AAD0282146F381D32A689C3347B1"/>
                </w:placeholder>
              </w:sdtPr>
              <w:sdtContent>
                <w:tc>
                  <w:tcPr>
                    <w:tcW w:w="4671" w:type="dxa"/>
                  </w:tcPr>
                  <w:p w14:paraId="4A9AE046" w14:textId="1CE99902" w:rsidR="0050205E" w:rsidRDefault="00000000" w:rsidP="00DB4CFB">
                    <w:pPr>
                      <w:rPr>
                        <w:lang w:val="de-AT"/>
                      </w:rPr>
                    </w:pPr>
                    <w:sdt>
                      <w:sdtPr>
                        <w:rPr>
                          <w:lang w:val="de-AT"/>
                        </w:rPr>
                        <w:id w:val="-133023289"/>
                        <w:placeholder>
                          <w:docPart w:val="5FB4CB78F09C48C7B03F5749B07F6B8B"/>
                        </w:placeholder>
                        <w:date w:fullDate="2027-01-01T00:00:00Z">
                          <w:dateFormat w:val="dd.MM.yyyy"/>
                          <w:lid w:val="de-AT"/>
                          <w:storeMappedDataAs w:val="dateTime"/>
                          <w:calendar w:val="gregorian"/>
                        </w:date>
                      </w:sdtPr>
                      <w:sdtContent>
                        <w:r w:rsidR="0079344A">
                          <w:rPr>
                            <w:lang w:val="de-AT"/>
                          </w:rPr>
                          <w:t>01.0</w:t>
                        </w:r>
                        <w:r w:rsidR="00261559">
                          <w:rPr>
                            <w:lang w:val="de-AT"/>
                          </w:rPr>
                          <w:t>1</w:t>
                        </w:r>
                        <w:r w:rsidR="0079344A">
                          <w:rPr>
                            <w:lang w:val="de-AT"/>
                          </w:rPr>
                          <w:t>.202</w:t>
                        </w:r>
                        <w:r w:rsidR="00C0251C">
                          <w:rPr>
                            <w:lang w:val="de-AT"/>
                          </w:rPr>
                          <w:t>7</w:t>
                        </w:r>
                      </w:sdtContent>
                    </w:sdt>
                  </w:p>
                </w:tc>
              </w:sdtContent>
            </w:sdt>
          </w:sdtContent>
        </w:sdt>
      </w:tr>
      <w:tr w:rsidR="0050205E" w14:paraId="0790510A" w14:textId="77777777" w:rsidTr="00505F17">
        <w:tc>
          <w:tcPr>
            <w:tcW w:w="3539" w:type="dxa"/>
            <w:shd w:val="clear" w:color="auto" w:fill="D9D9D9" w:themeFill="background1" w:themeFillShade="D9"/>
          </w:tcPr>
          <w:p w14:paraId="7330D259" w14:textId="49B2AEE1" w:rsidR="0050205E" w:rsidRPr="00CE5A09" w:rsidRDefault="0050205E" w:rsidP="00DB4CFB">
            <w:pPr>
              <w:rPr>
                <w:b/>
                <w:bCs/>
                <w:lang w:val="de-AT"/>
              </w:rPr>
            </w:pPr>
            <w:r w:rsidRPr="00CE5A09">
              <w:rPr>
                <w:b/>
                <w:bCs/>
                <w:lang w:val="de-AT"/>
              </w:rPr>
              <w:t xml:space="preserve">Geplantes </w:t>
            </w:r>
            <w:r w:rsidR="00505F17">
              <w:rPr>
                <w:b/>
                <w:bCs/>
                <w:lang w:val="de-AT"/>
              </w:rPr>
              <w:t>Ende</w:t>
            </w:r>
          </w:p>
        </w:tc>
        <w:tc>
          <w:tcPr>
            <w:tcW w:w="4671" w:type="dxa"/>
          </w:tcPr>
          <w:p w14:paraId="3302A568" w14:textId="11D478F6" w:rsidR="0050205E" w:rsidRDefault="00000000" w:rsidP="00DB4CFB">
            <w:pPr>
              <w:rPr>
                <w:lang w:val="de-AT"/>
              </w:rPr>
            </w:pPr>
            <w:sdt>
              <w:sdtPr>
                <w:rPr>
                  <w:lang w:val="de-AT"/>
                </w:rPr>
                <w:id w:val="811074251"/>
                <w:placeholder>
                  <w:docPart w:val="1A0B2AB18672434790DA0805FD89C470"/>
                </w:placeholder>
                <w:date w:fullDate="2027-12-31T00:00:00Z">
                  <w:dateFormat w:val="dd.MM.yyyy"/>
                  <w:lid w:val="de-AT"/>
                  <w:storeMappedDataAs w:val="dateTime"/>
                  <w:calendar w:val="gregorian"/>
                </w:date>
              </w:sdtPr>
              <w:sdtContent>
                <w:r w:rsidR="00261559">
                  <w:rPr>
                    <w:lang w:val="de-AT"/>
                  </w:rPr>
                  <w:t>31.12</w:t>
                </w:r>
                <w:r w:rsidR="0079344A">
                  <w:rPr>
                    <w:lang w:val="de-AT"/>
                  </w:rPr>
                  <w:t>.2027</w:t>
                </w:r>
              </w:sdtContent>
            </w:sdt>
          </w:p>
        </w:tc>
      </w:tr>
    </w:tbl>
    <w:p w14:paraId="2764CA40" w14:textId="77777777" w:rsidR="00FC409A" w:rsidRDefault="00FC409A" w:rsidP="00FC409A"/>
    <w:p w14:paraId="5EE100A1" w14:textId="2FA350F0" w:rsidR="009E2D18" w:rsidRDefault="00505F17" w:rsidP="009E2D18">
      <w:pPr>
        <w:pStyle w:val="berschrift1"/>
      </w:pPr>
      <w:r>
        <w:t>Inhalte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210"/>
      </w:tblGrid>
      <w:tr w:rsidR="0050205E" w:rsidRPr="00CE5A09" w14:paraId="505CAB71" w14:textId="77777777" w:rsidTr="00134D7A">
        <w:tc>
          <w:tcPr>
            <w:tcW w:w="8210" w:type="dxa"/>
            <w:shd w:val="clear" w:color="auto" w:fill="D9D9D9" w:themeFill="background1" w:themeFillShade="D9"/>
          </w:tcPr>
          <w:p w14:paraId="1D2C87A6" w14:textId="2A61056D" w:rsidR="0050205E" w:rsidRPr="00CE5A09" w:rsidRDefault="00B642C1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Kurzbeschreibung</w:t>
            </w:r>
          </w:p>
        </w:tc>
      </w:tr>
      <w:tr w:rsidR="00B642C1" w:rsidRPr="00CE5A09" w14:paraId="18BB2835" w14:textId="77777777" w:rsidTr="00B642C1">
        <w:tc>
          <w:tcPr>
            <w:tcW w:w="8210" w:type="dxa"/>
            <w:shd w:val="clear" w:color="auto" w:fill="auto"/>
          </w:tcPr>
          <w:p w14:paraId="52F4E9D3" w14:textId="47A0E3A5" w:rsidR="00F30A5C" w:rsidRPr="0079344A" w:rsidRDefault="00F30A5C" w:rsidP="0079344A">
            <w:pPr>
              <w:rPr>
                <w:lang w:val="de-AT"/>
              </w:rPr>
            </w:pPr>
          </w:p>
        </w:tc>
      </w:tr>
      <w:tr w:rsidR="00B642C1" w:rsidRPr="00CE5A09" w14:paraId="6D38BC9F" w14:textId="77777777" w:rsidTr="00134D7A">
        <w:tc>
          <w:tcPr>
            <w:tcW w:w="8210" w:type="dxa"/>
            <w:shd w:val="clear" w:color="auto" w:fill="D9D9D9" w:themeFill="background1" w:themeFillShade="D9"/>
          </w:tcPr>
          <w:p w14:paraId="27E09173" w14:textId="0D906BBF" w:rsidR="00B642C1" w:rsidRDefault="00B642C1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Ziele und Ergebnisse</w:t>
            </w:r>
          </w:p>
        </w:tc>
      </w:tr>
      <w:tr w:rsidR="0050205E" w:rsidRPr="00B47BF6" w14:paraId="4EB6DB96" w14:textId="77777777" w:rsidTr="00134D7A">
        <w:tc>
          <w:tcPr>
            <w:tcW w:w="8210" w:type="dxa"/>
          </w:tcPr>
          <w:p w14:paraId="304187C6" w14:textId="231F4E3B" w:rsidR="0050205E" w:rsidRDefault="002F76EB" w:rsidP="00DB4CFB">
            <w:pPr>
              <w:rPr>
                <w:lang w:val="de-AT"/>
              </w:rPr>
            </w:pPr>
            <w:r>
              <w:rPr>
                <w:b/>
                <w:bCs/>
                <w:lang w:val="de-AT"/>
              </w:rPr>
              <w:t>Ziele:</w:t>
            </w:r>
          </w:p>
          <w:p w14:paraId="710323C5" w14:textId="6C10FD66" w:rsidR="00261559" w:rsidRPr="00261559" w:rsidRDefault="0079344A" w:rsidP="00261559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  <w:r w:rsidRPr="00046B11">
              <w:rPr>
                <w:lang w:val="de-AT"/>
              </w:rPr>
              <w:t xml:space="preserve"> </w:t>
            </w:r>
          </w:p>
          <w:p w14:paraId="472ADF38" w14:textId="77777777" w:rsidR="0050205E" w:rsidRDefault="0050205E" w:rsidP="00DB4CFB">
            <w:pPr>
              <w:rPr>
                <w:lang w:val="de-AT"/>
              </w:rPr>
            </w:pPr>
          </w:p>
          <w:p w14:paraId="52C24DC5" w14:textId="77777777" w:rsidR="0050205E" w:rsidRDefault="0050205E" w:rsidP="00DB4CFB">
            <w:pPr>
              <w:rPr>
                <w:lang w:val="de-AT"/>
              </w:rPr>
            </w:pPr>
            <w:r w:rsidRPr="00CE5A09">
              <w:rPr>
                <w:b/>
                <w:bCs/>
                <w:lang w:val="de-AT"/>
              </w:rPr>
              <w:t>Nichtziele</w:t>
            </w:r>
            <w:r>
              <w:rPr>
                <w:lang w:val="de-AT"/>
              </w:rPr>
              <w:t>:</w:t>
            </w:r>
          </w:p>
          <w:p w14:paraId="7A21DC11" w14:textId="61794CF1" w:rsidR="00C0251C" w:rsidRPr="00692D05" w:rsidRDefault="00C0251C" w:rsidP="00C0251C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</w:p>
          <w:p w14:paraId="25BFEB69" w14:textId="62D61257" w:rsidR="00261559" w:rsidRPr="00692D05" w:rsidRDefault="00261559" w:rsidP="00F41100">
            <w:pPr>
              <w:pStyle w:val="Listenabsatz"/>
              <w:numPr>
                <w:ilvl w:val="0"/>
                <w:numId w:val="50"/>
              </w:numPr>
              <w:rPr>
                <w:lang w:val="de-AT"/>
              </w:rPr>
            </w:pPr>
          </w:p>
        </w:tc>
      </w:tr>
      <w:tr w:rsidR="0050205E" w:rsidRPr="009D396C" w14:paraId="640849CE" w14:textId="77777777" w:rsidTr="00134D7A">
        <w:tc>
          <w:tcPr>
            <w:tcW w:w="8210" w:type="dxa"/>
            <w:shd w:val="clear" w:color="auto" w:fill="D9D9D9" w:themeFill="background1" w:themeFillShade="D9"/>
          </w:tcPr>
          <w:p w14:paraId="2FC64315" w14:textId="0188508D" w:rsidR="0050205E" w:rsidRPr="009D396C" w:rsidRDefault="00222A4A" w:rsidP="00DB4CFB">
            <w:pPr>
              <w:rPr>
                <w:b/>
                <w:bCs/>
                <w:lang w:val="de-AT"/>
              </w:rPr>
            </w:pPr>
            <w:r>
              <w:rPr>
                <w:b/>
                <w:bCs/>
                <w:lang w:val="de-AT"/>
              </w:rPr>
              <w:t>Ergänzungen und Konkretisierungen</w:t>
            </w:r>
          </w:p>
        </w:tc>
      </w:tr>
      <w:tr w:rsidR="0050205E" w14:paraId="3E5812E4" w14:textId="77777777" w:rsidTr="00134D7A">
        <w:tc>
          <w:tcPr>
            <w:tcW w:w="8210" w:type="dxa"/>
          </w:tcPr>
          <w:p w14:paraId="4CED7D03" w14:textId="47DD4386" w:rsidR="00692D05" w:rsidRDefault="00261559" w:rsidP="00222A4A">
            <w:pPr>
              <w:rPr>
                <w:lang w:val="de-AT"/>
              </w:rPr>
            </w:pPr>
            <w:r>
              <w:rPr>
                <w:lang w:val="de-AT"/>
              </w:rPr>
              <w:t>202</w:t>
            </w:r>
            <w:r w:rsidR="00C0251C">
              <w:rPr>
                <w:lang w:val="de-AT"/>
              </w:rPr>
              <w:t>7</w:t>
            </w:r>
            <w:r>
              <w:rPr>
                <w:lang w:val="de-AT"/>
              </w:rPr>
              <w:t xml:space="preserve">: </w:t>
            </w:r>
            <w:r w:rsidR="00C0251C">
              <w:rPr>
                <w:lang w:val="de-AT"/>
              </w:rPr>
              <w:t>Bedarfsanalyse Erweiterungsstudium</w:t>
            </w:r>
          </w:p>
          <w:p w14:paraId="00A45754" w14:textId="4BD45436" w:rsidR="00A30923" w:rsidRPr="008A51DB" w:rsidRDefault="008A51DB" w:rsidP="008A51DB">
            <w:pPr>
              <w:pStyle w:val="berschrift1"/>
              <w:numPr>
                <w:ilvl w:val="0"/>
                <w:numId w:val="0"/>
              </w:numPr>
              <w:ind w:left="454" w:hanging="454"/>
              <w:rPr>
                <w:b w:val="0"/>
                <w:bCs/>
              </w:rPr>
            </w:pPr>
            <w:r w:rsidRPr="008A51DB">
              <w:rPr>
                <w:b w:val="0"/>
                <w:bCs/>
              </w:rPr>
              <w:t xml:space="preserve">4. </w:t>
            </w:r>
            <w:r w:rsidR="00A30923" w:rsidRPr="008A51DB">
              <w:rPr>
                <w:b w:val="0"/>
                <w:bCs/>
              </w:rPr>
              <w:t>BG</w:t>
            </w:r>
          </w:p>
          <w:p w14:paraId="1C43C39D" w14:textId="77777777" w:rsidR="008A51DB" w:rsidRDefault="008A51DB" w:rsidP="008A51DB">
            <w:pPr>
              <w:pStyle w:val="StandardEinzug1"/>
              <w:ind w:left="0"/>
            </w:pPr>
          </w:p>
          <w:p w14:paraId="508A8A05" w14:textId="20374E74" w:rsidR="008A51DB" w:rsidRPr="008A51DB" w:rsidRDefault="008A51DB" w:rsidP="008A51DB">
            <w:pPr>
              <w:pStyle w:val="StandardEinzug1"/>
              <w:ind w:left="0"/>
            </w:pPr>
            <w:proofErr w:type="spellStart"/>
            <w:r>
              <w:t>Budgeteinbehalt</w:t>
            </w:r>
            <w:proofErr w:type="spellEnd"/>
          </w:p>
          <w:p w14:paraId="380BF8E4" w14:textId="662FE717" w:rsidR="0079344A" w:rsidRDefault="0079344A" w:rsidP="00222A4A">
            <w:pPr>
              <w:rPr>
                <w:lang w:val="de-AT"/>
              </w:rPr>
            </w:pPr>
          </w:p>
        </w:tc>
      </w:tr>
      <w:bookmarkEnd w:id="0"/>
    </w:tbl>
    <w:p w14:paraId="74B25EE0" w14:textId="77777777" w:rsidR="00A427AC" w:rsidRDefault="00A427AC" w:rsidP="00134D7A">
      <w:pPr>
        <w:rPr>
          <w:lang w:val="de-AT"/>
        </w:rPr>
      </w:pPr>
    </w:p>
    <w:p w14:paraId="0172DB83" w14:textId="5A1FF4CD" w:rsidR="004F716D" w:rsidRDefault="00134D7A" w:rsidP="00361864">
      <w:pPr>
        <w:pStyle w:val="berschrift1"/>
      </w:pPr>
      <w:r>
        <w:t>Freigabe</w:t>
      </w:r>
      <w:r w:rsidR="00EA01E9">
        <w:t xml:space="preserve">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210"/>
      </w:tblGrid>
      <w:tr w:rsidR="004F716D" w14:paraId="4D582941" w14:textId="77777777" w:rsidTr="00593D1F">
        <w:tc>
          <w:tcPr>
            <w:tcW w:w="8210" w:type="dxa"/>
          </w:tcPr>
          <w:p w14:paraId="0692EB43" w14:textId="566F3787" w:rsidR="004F716D" w:rsidRDefault="004F716D" w:rsidP="00692D05">
            <w:pPr>
              <w:rPr>
                <w:lang w:val="de-AT"/>
              </w:rPr>
            </w:pPr>
            <w:r>
              <w:rPr>
                <w:lang w:val="de-AT"/>
              </w:rPr>
              <w:t>Durch die Freigabe werden die Ziele</w:t>
            </w:r>
            <w:r w:rsidR="00E6748F">
              <w:rPr>
                <w:lang w:val="de-AT"/>
              </w:rPr>
              <w:t xml:space="preserve"> und</w:t>
            </w:r>
            <w:r w:rsidR="00551F97">
              <w:rPr>
                <w:lang w:val="de-AT"/>
              </w:rPr>
              <w:t xml:space="preserve"> </w:t>
            </w:r>
            <w:r>
              <w:rPr>
                <w:lang w:val="de-AT"/>
              </w:rPr>
              <w:t xml:space="preserve">Rahmenbedingungen </w:t>
            </w:r>
            <w:r w:rsidR="00551F97">
              <w:rPr>
                <w:lang w:val="de-AT"/>
              </w:rPr>
              <w:t xml:space="preserve">für das </w:t>
            </w:r>
            <w:r w:rsidR="00505F17">
              <w:rPr>
                <w:lang w:val="de-AT"/>
              </w:rPr>
              <w:t>Vorhaben</w:t>
            </w:r>
            <w:r w:rsidR="00551F97">
              <w:rPr>
                <w:lang w:val="de-AT"/>
              </w:rPr>
              <w:t xml:space="preserve"> </w:t>
            </w:r>
            <w:r w:rsidR="00E6748F">
              <w:rPr>
                <w:lang w:val="de-AT"/>
              </w:rPr>
              <w:t>durch</w:t>
            </w:r>
            <w:r>
              <w:rPr>
                <w:lang w:val="de-AT"/>
              </w:rPr>
              <w:t xml:space="preserve"> </w:t>
            </w:r>
            <w:r w:rsidR="00505F17">
              <w:rPr>
                <w:lang w:val="de-AT"/>
              </w:rPr>
              <w:t xml:space="preserve">den/die </w:t>
            </w:r>
            <w:proofErr w:type="spellStart"/>
            <w:r w:rsidR="00505F17">
              <w:rPr>
                <w:lang w:val="de-AT"/>
              </w:rPr>
              <w:t>Auftraggeber:in</w:t>
            </w:r>
            <w:proofErr w:type="spellEnd"/>
            <w:r>
              <w:rPr>
                <w:lang w:val="de-AT"/>
              </w:rPr>
              <w:t xml:space="preserve"> </w:t>
            </w:r>
            <w:r w:rsidR="00DE01FE">
              <w:rPr>
                <w:lang w:val="de-AT"/>
              </w:rPr>
              <w:t xml:space="preserve">bestätigt. Für grundlegende Abweichungen und Änderungen ist eine Bestätigung in Form einer </w:t>
            </w:r>
            <w:r w:rsidR="000B45FD">
              <w:rPr>
                <w:lang w:val="de-AT"/>
              </w:rPr>
              <w:t xml:space="preserve">schriftlichen </w:t>
            </w:r>
            <w:r w:rsidR="00505F17">
              <w:rPr>
                <w:lang w:val="de-AT"/>
              </w:rPr>
              <w:t>Änderung</w:t>
            </w:r>
            <w:r w:rsidR="00DE01FE">
              <w:rPr>
                <w:lang w:val="de-AT"/>
              </w:rPr>
              <w:t xml:space="preserve"> einzuholen.</w:t>
            </w:r>
          </w:p>
        </w:tc>
      </w:tr>
    </w:tbl>
    <w:p w14:paraId="4A337A21" w14:textId="77777777" w:rsidR="004F716D" w:rsidRDefault="004F716D" w:rsidP="004F716D"/>
    <w:tbl>
      <w:tblPr>
        <w:tblStyle w:val="Tabellenraster"/>
        <w:tblW w:w="0" w:type="auto"/>
        <w:tblInd w:w="-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8"/>
        <w:gridCol w:w="141"/>
        <w:gridCol w:w="4246"/>
      </w:tblGrid>
      <w:tr w:rsidR="004F716D" w:rsidRPr="00E66791" w14:paraId="0AAB3E4F" w14:textId="77777777" w:rsidTr="00593D1F">
        <w:trPr>
          <w:trHeight w:val="57"/>
        </w:trPr>
        <w:tc>
          <w:tcPr>
            <w:tcW w:w="3828" w:type="dxa"/>
            <w:tcBorders>
              <w:bottom w:val="single" w:sz="4" w:space="0" w:color="auto"/>
            </w:tcBorders>
          </w:tcPr>
          <w:p w14:paraId="33E123D3" w14:textId="70B21607" w:rsidR="004F716D" w:rsidRPr="003066C4" w:rsidRDefault="007E1290" w:rsidP="00593D1F">
            <w:pPr>
              <w:pStyle w:val="Formularnamen"/>
              <w:rPr>
                <w:lang w:val="en-US"/>
              </w:rPr>
            </w:pPr>
            <w:proofErr w:type="spellStart"/>
            <w:r>
              <w:rPr>
                <w:lang w:val="en-US"/>
              </w:rPr>
              <w:t>Ansprechperson</w:t>
            </w:r>
            <w:proofErr w:type="spellEnd"/>
            <w:r w:rsidR="00F30A5C">
              <w:rPr>
                <w:lang w:val="en-US"/>
              </w:rPr>
              <w:t>/</w:t>
            </w:r>
            <w:proofErr w:type="spellStart"/>
            <w:r w:rsidR="00F30A5C">
              <w:rPr>
                <w:lang w:val="en-US"/>
              </w:rPr>
              <w:t>Projektleitung</w:t>
            </w:r>
            <w:proofErr w:type="spellEnd"/>
          </w:p>
          <w:p w14:paraId="1FC79395" w14:textId="42CB7533" w:rsidR="004F716D" w:rsidRPr="00E66791" w:rsidRDefault="00C0251C" w:rsidP="00593D1F">
            <w:pPr>
              <w:rPr>
                <w:lang w:val="en-US"/>
              </w:rPr>
            </w:pPr>
            <w:r>
              <w:rPr>
                <w:lang w:val="en-US"/>
              </w:rPr>
              <w:t>Franz Fisch</w:t>
            </w:r>
          </w:p>
        </w:tc>
        <w:tc>
          <w:tcPr>
            <w:tcW w:w="141" w:type="dxa"/>
            <w:tcBorders>
              <w:top w:val="nil"/>
              <w:bottom w:val="nil"/>
              <w:right w:val="single" w:sz="4" w:space="0" w:color="auto"/>
            </w:tcBorders>
          </w:tcPr>
          <w:p w14:paraId="467580F6" w14:textId="77777777" w:rsidR="004F716D" w:rsidRPr="00747B6B" w:rsidRDefault="004F716D" w:rsidP="00593D1F">
            <w:pPr>
              <w:pStyle w:val="Formularnamen"/>
              <w:rPr>
                <w:sz w:val="2"/>
                <w:szCs w:val="2"/>
                <w:lang w:val="en-US"/>
              </w:rPr>
            </w:pP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E1424C" w14:textId="400A342B" w:rsidR="004F716D" w:rsidRPr="00B22C74" w:rsidRDefault="003066C4" w:rsidP="00593D1F">
            <w:pPr>
              <w:pStyle w:val="Formularnamen"/>
            </w:pPr>
            <w:r>
              <w:t xml:space="preserve">Datum, </w:t>
            </w:r>
            <w:r w:rsidR="004F716D" w:rsidRPr="00B22C74">
              <w:t>Unterschrift</w:t>
            </w:r>
          </w:p>
          <w:p w14:paraId="70B92AC8" w14:textId="749FD172" w:rsidR="004F716D" w:rsidRPr="00747B6B" w:rsidRDefault="004F716D" w:rsidP="00593D1F">
            <w:pPr>
              <w:pStyle w:val="Formularnamen"/>
              <w:rPr>
                <w:lang w:val="en-US"/>
              </w:rPr>
            </w:pPr>
          </w:p>
        </w:tc>
      </w:tr>
    </w:tbl>
    <w:p w14:paraId="668215B8" w14:textId="77777777" w:rsidR="004F716D" w:rsidRDefault="004F716D" w:rsidP="004F716D"/>
    <w:p w14:paraId="2A7404E7" w14:textId="102D40F8" w:rsidR="00551F97" w:rsidRDefault="00551F97" w:rsidP="004F716D">
      <w:r>
        <w:t xml:space="preserve">Genehmigung durch </w:t>
      </w:r>
      <w:proofErr w:type="spellStart"/>
      <w:r w:rsidR="00505F17">
        <w:t>A</w:t>
      </w:r>
      <w:r>
        <w:t>uftraggeber:in</w:t>
      </w:r>
      <w:proofErr w:type="spellEnd"/>
    </w:p>
    <w:tbl>
      <w:tblPr>
        <w:tblStyle w:val="Tabellenraster"/>
        <w:tblW w:w="0" w:type="auto"/>
        <w:tblInd w:w="-5" w:type="dxa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828"/>
        <w:gridCol w:w="141"/>
        <w:gridCol w:w="4246"/>
      </w:tblGrid>
      <w:tr w:rsidR="00551F97" w:rsidRPr="00E66791" w14:paraId="446E065D" w14:textId="77777777" w:rsidTr="00EC08C4">
        <w:trPr>
          <w:trHeight w:val="57"/>
        </w:trPr>
        <w:tc>
          <w:tcPr>
            <w:tcW w:w="3828" w:type="dxa"/>
            <w:tcBorders>
              <w:bottom w:val="single" w:sz="4" w:space="0" w:color="auto"/>
            </w:tcBorders>
          </w:tcPr>
          <w:p w14:paraId="4C0EEAE0" w14:textId="1E525270" w:rsidR="00551F97" w:rsidRPr="00C10930" w:rsidRDefault="00551F97" w:rsidP="00EC08C4">
            <w:pPr>
              <w:pStyle w:val="Formularnamen"/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Genehmigung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505F17">
              <w:rPr>
                <w:lang w:val="en-US"/>
              </w:rPr>
              <w:t>A</w:t>
            </w:r>
            <w:r>
              <w:rPr>
                <w:lang w:val="en-US"/>
              </w:rPr>
              <w:t>uftraggeber:in</w:t>
            </w:r>
            <w:proofErr w:type="spellEnd"/>
            <w:r w:rsidRPr="00C10930">
              <w:rPr>
                <w:lang w:val="en-US"/>
              </w:rPr>
              <w:t xml:space="preserve"> </w:t>
            </w:r>
          </w:p>
          <w:p w14:paraId="2F5CE7E1" w14:textId="37342836" w:rsidR="00551F97" w:rsidRPr="00E66791" w:rsidRDefault="0079344A" w:rsidP="00EC08C4">
            <w:pPr>
              <w:rPr>
                <w:lang w:val="en-US"/>
              </w:rPr>
            </w:pPr>
            <w:r>
              <w:rPr>
                <w:lang w:val="en-US"/>
              </w:rPr>
              <w:t>VR</w:t>
            </w:r>
            <w:r w:rsidR="00261559">
              <w:rPr>
                <w:lang w:val="en-US"/>
              </w:rPr>
              <w:t>LK</w:t>
            </w:r>
          </w:p>
        </w:tc>
        <w:tc>
          <w:tcPr>
            <w:tcW w:w="141" w:type="dxa"/>
            <w:tcBorders>
              <w:top w:val="nil"/>
              <w:bottom w:val="nil"/>
              <w:right w:val="single" w:sz="4" w:space="0" w:color="auto"/>
            </w:tcBorders>
          </w:tcPr>
          <w:p w14:paraId="1A386367" w14:textId="77777777" w:rsidR="00551F97" w:rsidRPr="00747B6B" w:rsidRDefault="00551F97" w:rsidP="00EC08C4">
            <w:pPr>
              <w:pStyle w:val="Formularnamen"/>
              <w:rPr>
                <w:sz w:val="2"/>
                <w:szCs w:val="2"/>
                <w:lang w:val="en-US"/>
              </w:rPr>
            </w:pP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4A36E5" w14:textId="09CB4F61" w:rsidR="00551F97" w:rsidRPr="00B22C74" w:rsidRDefault="00551F97" w:rsidP="00EC08C4">
            <w:pPr>
              <w:pStyle w:val="Formularnamen"/>
            </w:pPr>
            <w:r>
              <w:t xml:space="preserve">Datum, </w:t>
            </w:r>
            <w:r w:rsidRPr="00B22C74">
              <w:t>Unterschrift</w:t>
            </w:r>
          </w:p>
          <w:p w14:paraId="3A28A5D1" w14:textId="3D9982D0" w:rsidR="00551F97" w:rsidRPr="00747B6B" w:rsidRDefault="00551F97" w:rsidP="00EC08C4">
            <w:pPr>
              <w:pStyle w:val="Formularnamen"/>
              <w:rPr>
                <w:lang w:val="en-US"/>
              </w:rPr>
            </w:pPr>
          </w:p>
        </w:tc>
      </w:tr>
    </w:tbl>
    <w:p w14:paraId="4BF6F1EE" w14:textId="77777777" w:rsidR="00551F97" w:rsidRDefault="00551F97" w:rsidP="00FC409A"/>
    <w:sectPr w:rsidR="00551F97" w:rsidSect="00FC409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3119" w:right="2268" w:bottom="993" w:left="1418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2A938" w14:textId="77777777" w:rsidR="00876A7C" w:rsidRDefault="00876A7C" w:rsidP="003C6C80">
      <w:r>
        <w:separator/>
      </w:r>
    </w:p>
  </w:endnote>
  <w:endnote w:type="continuationSeparator" w:id="0">
    <w:p w14:paraId="27B6B897" w14:textId="77777777" w:rsidR="00876A7C" w:rsidRDefault="00876A7C" w:rsidP="003C6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  <w:rFonts w:ascii="Courier New" w:hAnsi="Courier New" w:cs="Courier New"/>
      </w:rPr>
      <w:id w:val="-1824200171"/>
      <w:docPartObj>
        <w:docPartGallery w:val="Page Numbers (Bottom of Page)"/>
        <w:docPartUnique/>
      </w:docPartObj>
    </w:sdtPr>
    <w:sdtContent>
      <w:p w14:paraId="20CC4443" w14:textId="77777777" w:rsidR="00017997" w:rsidRPr="00043F8A" w:rsidRDefault="00017997" w:rsidP="00B347D7">
        <w:pPr>
          <w:pStyle w:val="Fuzeile"/>
          <w:framePr w:w="0" w:hRule="auto" w:hSpace="0" w:wrap="none" w:vAnchor="text" w:hAnchor="margin" w:xAlign="right" w:y="1"/>
          <w:rPr>
            <w:rStyle w:val="Seitenzahl"/>
            <w:rFonts w:ascii="Courier New" w:hAnsi="Courier New" w:cs="Courier New"/>
          </w:rPr>
        </w:pPr>
        <w:r w:rsidRPr="00043F8A">
          <w:rPr>
            <w:rStyle w:val="Seitenzahl"/>
            <w:rFonts w:ascii="Courier New" w:hAnsi="Courier New" w:cs="Courier New"/>
          </w:rPr>
          <w:fldChar w:fldCharType="begin"/>
        </w:r>
        <w:r w:rsidRPr="00043F8A">
          <w:rPr>
            <w:rStyle w:val="Seitenzahl"/>
            <w:rFonts w:ascii="Courier New" w:hAnsi="Courier New" w:cs="Courier New"/>
          </w:rPr>
          <w:instrText xml:space="preserve"> PAGE </w:instrText>
        </w:r>
        <w:r w:rsidRPr="00043F8A">
          <w:rPr>
            <w:rStyle w:val="Seitenzahl"/>
            <w:rFonts w:ascii="Courier New" w:hAnsi="Courier New" w:cs="Courier New"/>
          </w:rPr>
          <w:fldChar w:fldCharType="end"/>
        </w:r>
      </w:p>
    </w:sdtContent>
  </w:sdt>
  <w:p w14:paraId="57638F0A" w14:textId="77777777" w:rsidR="00017997" w:rsidRPr="00043F8A" w:rsidRDefault="00017997" w:rsidP="00017997">
    <w:pPr>
      <w:pStyle w:val="Fuzeile"/>
      <w:framePr w:wrap="around"/>
      <w:ind w:right="360"/>
      <w:rPr>
        <w:rFonts w:ascii="Courier New" w:hAnsi="Courier New" w:cs="Courier Ne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493F0" w14:textId="6B192EA1" w:rsidR="00795216" w:rsidRPr="00886FD9" w:rsidRDefault="00A11C66" w:rsidP="00795216">
    <w:pPr>
      <w:pStyle w:val="Fuzeile"/>
      <w:framePr w:w="9067" w:h="680" w:hRule="exact" w:hSpace="0" w:wrap="notBeside" w:x="1328" w:y="15629"/>
    </w:pPr>
    <w:r>
      <w:t>Projektauftrag</w:t>
    </w:r>
    <w:r w:rsidR="00795216">
      <w:tab/>
    </w:r>
    <w:r w:rsidR="00795216">
      <w:rPr>
        <w:rStyle w:val="Seitenzahl"/>
      </w:rPr>
      <w:tab/>
      <w:t xml:space="preserve">Seite </w:t>
    </w:r>
    <w:r w:rsidR="00795216">
      <w:rPr>
        <w:rStyle w:val="Seitenzahl"/>
      </w:rPr>
      <w:fldChar w:fldCharType="begin"/>
    </w:r>
    <w:r w:rsidR="00795216">
      <w:rPr>
        <w:rStyle w:val="Seitenzahl"/>
      </w:rPr>
      <w:instrText xml:space="preserve"> PAGE  \* MERGEFORMAT </w:instrText>
    </w:r>
    <w:r w:rsidR="00795216">
      <w:rPr>
        <w:rStyle w:val="Seitenzahl"/>
      </w:rPr>
      <w:fldChar w:fldCharType="separate"/>
    </w:r>
    <w:r w:rsidR="00795216">
      <w:rPr>
        <w:rStyle w:val="Seitenzahl"/>
      </w:rPr>
      <w:t>2</w:t>
    </w:r>
    <w:r w:rsidR="00795216">
      <w:rPr>
        <w:rStyle w:val="Seitenzahl"/>
      </w:rPr>
      <w:fldChar w:fldCharType="end"/>
    </w:r>
    <w:r w:rsidR="00795216">
      <w:rPr>
        <w:rStyle w:val="Seitenzahl"/>
      </w:rPr>
      <w:t>/</w:t>
    </w:r>
    <w:r w:rsidR="00795216">
      <w:rPr>
        <w:rStyle w:val="Seitenzahl"/>
      </w:rPr>
      <w:fldChar w:fldCharType="begin"/>
    </w:r>
    <w:r w:rsidR="00795216">
      <w:rPr>
        <w:rStyle w:val="Seitenzahl"/>
      </w:rPr>
      <w:instrText xml:space="preserve"> NUMPAGES  \* MERGEFORMAT </w:instrText>
    </w:r>
    <w:r w:rsidR="00795216">
      <w:rPr>
        <w:rStyle w:val="Seitenzahl"/>
      </w:rPr>
      <w:fldChar w:fldCharType="separate"/>
    </w:r>
    <w:r w:rsidR="00795216">
      <w:rPr>
        <w:rStyle w:val="Seitenzahl"/>
      </w:rPr>
      <w:t>2</w:t>
    </w:r>
    <w:r w:rsidR="00795216">
      <w:rPr>
        <w:rStyle w:val="Seitenzahl"/>
      </w:rPr>
      <w:fldChar w:fldCharType="end"/>
    </w:r>
  </w:p>
  <w:p w14:paraId="3BF1E344" w14:textId="77777777" w:rsidR="00193BCA" w:rsidRDefault="00193BCA" w:rsidP="00C671BE">
    <w:pPr>
      <w:pStyle w:val="Fuzeile"/>
      <w:framePr w:wrap="around"/>
      <w:rPr>
        <w:lang w:val="de-DE"/>
      </w:rPr>
    </w:pPr>
    <w:r>
      <w:rPr>
        <w:lang w:val="de-DE"/>
      </w:rPr>
      <w:t>Projekt- und Portfoliomanagement (PPM)</w:t>
    </w:r>
  </w:p>
  <w:p w14:paraId="02D6EE2D" w14:textId="271DC3EB" w:rsidR="00857D58" w:rsidRDefault="00300A76" w:rsidP="00C671BE">
    <w:pPr>
      <w:pStyle w:val="Fuzeile"/>
      <w:framePr w:wrap="around"/>
      <w:rPr>
        <w:lang w:val="de-DE"/>
      </w:rPr>
    </w:pPr>
    <w:r w:rsidRPr="00300A76">
      <w:rPr>
        <w:lang w:val="de-DE"/>
      </w:rPr>
      <w:t xml:space="preserve">Veterinärmedizinische Universität Wien Veterinärplatz 1, 1210 Wien </w:t>
    </w:r>
  </w:p>
  <w:p w14:paraId="0E40E569" w14:textId="77777777" w:rsidR="00795216" w:rsidRDefault="00795216" w:rsidP="00C671BE">
    <w:pPr>
      <w:pStyle w:val="Fuzeile"/>
      <w:framePr w:wrap="around"/>
      <w:rPr>
        <w:lang w:val="de-DE"/>
      </w:rPr>
    </w:pPr>
  </w:p>
  <w:p w14:paraId="239E526D" w14:textId="6712203B" w:rsidR="00795216" w:rsidRPr="00C671BE" w:rsidRDefault="00A11C66" w:rsidP="00C671BE">
    <w:pPr>
      <w:pStyle w:val="Fuzeile"/>
      <w:framePr w:wrap="around"/>
      <w:rPr>
        <w:lang w:val="de-DE"/>
      </w:rPr>
    </w:pPr>
    <w:r>
      <w:t xml:space="preserve">Projektauftrag </w:t>
    </w:r>
    <w:r w:rsidR="00193BCA">
      <w:t>(</w:t>
    </w:r>
    <w:r w:rsidR="00BD6046">
      <w:t>01.2026</w:t>
    </w:r>
    <w:r w:rsidR="00193BCA"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8E798" w14:textId="44C5A5DF" w:rsidR="00876234" w:rsidRPr="00043F8A" w:rsidRDefault="00B12E88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  <w:r w:rsidRPr="00E03FA2">
      <w:rPr>
        <w:rFonts w:ascii="Courier New" w:hAnsi="Courier New" w:cs="Courier New"/>
      </w:rPr>
      <w:t>Stabsstelle QEP</w:t>
    </w:r>
  </w:p>
  <w:p w14:paraId="6E89A229" w14:textId="77777777" w:rsidR="007272BF" w:rsidRPr="00043F8A" w:rsidRDefault="00876234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  <w:r w:rsidRPr="00043F8A">
      <w:rPr>
        <w:rFonts w:ascii="Courier New" w:hAnsi="Courier New" w:cs="Courier New"/>
      </w:rPr>
      <w:t>Ve</w:t>
    </w:r>
    <w:r w:rsidR="00104C5B" w:rsidRPr="00043F8A">
      <w:rPr>
        <w:rFonts w:ascii="Courier New" w:hAnsi="Courier New" w:cs="Courier New"/>
      </w:rPr>
      <w:t>terinärmedizinische Universität Wien</w:t>
    </w:r>
  </w:p>
  <w:p w14:paraId="1367D2DC" w14:textId="77777777" w:rsidR="00B1162F" w:rsidRPr="00043F8A" w:rsidRDefault="00B1162F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</w:p>
  <w:p w14:paraId="11111060" w14:textId="77777777" w:rsidR="00B1162F" w:rsidRPr="00043F8A" w:rsidRDefault="00B1162F" w:rsidP="00411B7E">
    <w:pPr>
      <w:pStyle w:val="Fuzeile"/>
      <w:framePr w:w="3739" w:hRule="auto" w:hSpace="0" w:wrap="around" w:x="7939" w:y="568"/>
      <w:rPr>
        <w:rFonts w:ascii="Courier New" w:hAnsi="Courier New" w:cs="Courier New"/>
      </w:rPr>
    </w:pPr>
    <w:r w:rsidRPr="00043F8A">
      <w:rPr>
        <w:rFonts w:ascii="Courier New" w:hAnsi="Courier New" w:cs="Courier New"/>
      </w:rPr>
      <w:t xml:space="preserve">Seite </w:t>
    </w:r>
    <w:r w:rsidRPr="00043F8A">
      <w:rPr>
        <w:rFonts w:ascii="Courier New" w:hAnsi="Courier New" w:cs="Courier New"/>
      </w:rPr>
      <w:fldChar w:fldCharType="begin"/>
    </w:r>
    <w:r w:rsidRPr="00043F8A">
      <w:rPr>
        <w:rFonts w:ascii="Courier New" w:hAnsi="Courier New" w:cs="Courier New"/>
      </w:rPr>
      <w:instrText xml:space="preserve"> PAGE  \* Arabic  \* MERGEFORMAT </w:instrText>
    </w:r>
    <w:r w:rsidRPr="00043F8A">
      <w:rPr>
        <w:rFonts w:ascii="Courier New" w:hAnsi="Courier New" w:cs="Courier New"/>
      </w:rPr>
      <w:fldChar w:fldCharType="separate"/>
    </w:r>
    <w:r w:rsidR="00043F8A">
      <w:rPr>
        <w:rFonts w:ascii="Courier New" w:hAnsi="Courier New" w:cs="Courier New"/>
      </w:rPr>
      <w:t>1</w:t>
    </w:r>
    <w:r w:rsidRPr="00043F8A">
      <w:rPr>
        <w:rFonts w:ascii="Courier New" w:hAnsi="Courier New" w:cs="Courier New"/>
      </w:rPr>
      <w:fldChar w:fldCharType="end"/>
    </w:r>
    <w:r w:rsidRPr="00043F8A">
      <w:rPr>
        <w:rFonts w:ascii="Courier New" w:hAnsi="Courier New" w:cs="Courier New"/>
      </w:rPr>
      <w:t>/</w:t>
    </w:r>
    <w:r w:rsidR="00E6369D" w:rsidRPr="00043F8A">
      <w:rPr>
        <w:rFonts w:ascii="Courier New" w:hAnsi="Courier New" w:cs="Courier New"/>
      </w:rPr>
      <w:fldChar w:fldCharType="begin"/>
    </w:r>
    <w:r w:rsidR="00E6369D" w:rsidRPr="00043F8A">
      <w:rPr>
        <w:rFonts w:ascii="Courier New" w:hAnsi="Courier New" w:cs="Courier New"/>
      </w:rPr>
      <w:instrText xml:space="preserve"> NUMPAGES   \* MERGEFORMAT </w:instrText>
    </w:r>
    <w:r w:rsidR="00E6369D" w:rsidRPr="00043F8A">
      <w:rPr>
        <w:rFonts w:ascii="Courier New" w:hAnsi="Courier New" w:cs="Courier New"/>
      </w:rPr>
      <w:fldChar w:fldCharType="separate"/>
    </w:r>
    <w:r w:rsidR="00043F8A">
      <w:rPr>
        <w:rFonts w:ascii="Courier New" w:hAnsi="Courier New" w:cs="Courier New"/>
      </w:rPr>
      <w:t>10</w:t>
    </w:r>
    <w:r w:rsidR="00E6369D" w:rsidRPr="00043F8A">
      <w:rPr>
        <w:rFonts w:ascii="Courier New" w:hAnsi="Courier New" w:cs="Courier Ne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5A7798" w14:textId="77777777" w:rsidR="00876A7C" w:rsidRDefault="00876A7C" w:rsidP="003C6C80">
      <w:r>
        <w:separator/>
      </w:r>
    </w:p>
  </w:footnote>
  <w:footnote w:type="continuationSeparator" w:id="0">
    <w:p w14:paraId="554D372C" w14:textId="77777777" w:rsidR="00876A7C" w:rsidRDefault="00876A7C" w:rsidP="003C6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82E0A" w14:textId="77777777" w:rsidR="003C6C80" w:rsidRPr="00043F8A" w:rsidRDefault="003C6C80" w:rsidP="003C6C80">
    <w:pPr>
      <w:pStyle w:val="Kopfzeile"/>
      <w:rPr>
        <w:rFonts w:ascii="Courier New" w:hAnsi="Courier New" w:cs="Courier New"/>
      </w:rPr>
    </w:pPr>
    <w:r w:rsidRPr="00043F8A">
      <w:rPr>
        <w:rFonts w:ascii="Courier New" w:hAnsi="Courier New" w:cs="Courier New"/>
        <w:lang w:val="de-DE" w:eastAsia="de-DE"/>
      </w:rPr>
      <w:drawing>
        <wp:anchor distT="0" distB="0" distL="114300" distR="114300" simplePos="0" relativeHeight="251658240" behindDoc="0" locked="1" layoutInCell="1" allowOverlap="0" wp14:anchorId="4ABA2510" wp14:editId="622CACFA">
          <wp:simplePos x="0" y="0"/>
          <wp:positionH relativeFrom="leftMargin">
            <wp:posOffset>360045</wp:posOffset>
          </wp:positionH>
          <wp:positionV relativeFrom="topMargin">
            <wp:posOffset>288290</wp:posOffset>
          </wp:positionV>
          <wp:extent cx="2160000" cy="352800"/>
          <wp:effectExtent l="0" t="0" r="0" b="3175"/>
          <wp:wrapNone/>
          <wp:docPr id="921717441" name="Grafik 921717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3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EE528" w14:textId="77777777" w:rsidR="007272BF" w:rsidRDefault="007272BF">
    <w:pPr>
      <w:pStyle w:val="Kopfzeile"/>
    </w:pPr>
    <w:r>
      <w:rPr>
        <w:lang w:val="de-DE" w:eastAsia="de-DE"/>
      </w:rPr>
      <w:drawing>
        <wp:anchor distT="0" distB="0" distL="114300" distR="114300" simplePos="0" relativeHeight="251660288" behindDoc="0" locked="1" layoutInCell="1" allowOverlap="0" wp14:anchorId="66F4EEAD" wp14:editId="5D75465A">
          <wp:simplePos x="0" y="0"/>
          <wp:positionH relativeFrom="leftMargin">
            <wp:posOffset>360045</wp:posOffset>
          </wp:positionH>
          <wp:positionV relativeFrom="topMargin">
            <wp:posOffset>288290</wp:posOffset>
          </wp:positionV>
          <wp:extent cx="2160000" cy="352800"/>
          <wp:effectExtent l="0" t="0" r="0" b="3175"/>
          <wp:wrapNone/>
          <wp:docPr id="1058676751" name="Grafik 10586767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3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24D"/>
    <w:multiLevelType w:val="multilevel"/>
    <w:tmpl w:val="D048FB92"/>
    <w:styleLink w:val="AktuelleListe17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4"/>
        </w:tabs>
        <w:ind w:left="94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567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" w15:restartNumberingAfterBreak="0">
    <w:nsid w:val="01387939"/>
    <w:multiLevelType w:val="multilevel"/>
    <w:tmpl w:val="072ED7FC"/>
    <w:styleLink w:val="AktuelleListe15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88"/>
        </w:tabs>
        <w:ind w:left="1588" w:hanging="113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2" w15:restartNumberingAfterBreak="0">
    <w:nsid w:val="02DD7455"/>
    <w:multiLevelType w:val="multilevel"/>
    <w:tmpl w:val="49E4FF3C"/>
    <w:styleLink w:val="AktuelleListe33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" w15:restartNumberingAfterBreak="0">
    <w:nsid w:val="06B8018B"/>
    <w:multiLevelType w:val="multilevel"/>
    <w:tmpl w:val="C734CEDE"/>
    <w:styleLink w:val="AktuelleListe32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4" w15:restartNumberingAfterBreak="0">
    <w:nsid w:val="0E242DC3"/>
    <w:multiLevelType w:val="multilevel"/>
    <w:tmpl w:val="88FC9E0C"/>
    <w:styleLink w:val="AktuelleListe43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5" w15:restartNumberingAfterBreak="0">
    <w:nsid w:val="0E271D58"/>
    <w:multiLevelType w:val="hybridMultilevel"/>
    <w:tmpl w:val="518281E2"/>
    <w:lvl w:ilvl="0" w:tplc="20B40DB4">
      <w:start w:val="1"/>
      <w:numFmt w:val="bullet"/>
      <w:pStyle w:val="Aufzhlung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15700"/>
    <w:multiLevelType w:val="multilevel"/>
    <w:tmpl w:val="97AAE462"/>
    <w:styleLink w:val="AktuelleListe40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268"/>
        </w:tabs>
        <w:ind w:left="2268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7" w15:restartNumberingAfterBreak="0">
    <w:nsid w:val="16847C4C"/>
    <w:multiLevelType w:val="multilevel"/>
    <w:tmpl w:val="547EC0BC"/>
    <w:styleLink w:val="AktuelleListe9"/>
    <w:lvl w:ilvl="0">
      <w:start w:val="1"/>
      <w:numFmt w:val="decimal"/>
      <w:isLgl/>
      <w:lvlText w:val="%1."/>
      <w:lvlJc w:val="left"/>
      <w:pPr>
        <w:tabs>
          <w:tab w:val="num" w:pos="94"/>
        </w:tabs>
        <w:ind w:left="9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6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8" w15:restartNumberingAfterBreak="0">
    <w:nsid w:val="185E7D50"/>
    <w:multiLevelType w:val="multilevel"/>
    <w:tmpl w:val="80B638DE"/>
    <w:styleLink w:val="AktuelleListe39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9" w15:restartNumberingAfterBreak="0">
    <w:nsid w:val="1A7F296F"/>
    <w:multiLevelType w:val="multilevel"/>
    <w:tmpl w:val="2A72B7F0"/>
    <w:styleLink w:val="AktuelleListe3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3708" w:hanging="360"/>
      </w:pPr>
    </w:lvl>
    <w:lvl w:ilvl="2">
      <w:start w:val="1"/>
      <w:numFmt w:val="lowerRoman"/>
      <w:lvlText w:val="%3."/>
      <w:lvlJc w:val="right"/>
      <w:pPr>
        <w:ind w:left="4428" w:hanging="180"/>
      </w:pPr>
    </w:lvl>
    <w:lvl w:ilvl="3">
      <w:start w:val="1"/>
      <w:numFmt w:val="decimal"/>
      <w:lvlText w:val="%4."/>
      <w:lvlJc w:val="left"/>
      <w:pPr>
        <w:ind w:left="5148" w:hanging="360"/>
      </w:pPr>
    </w:lvl>
    <w:lvl w:ilvl="4">
      <w:start w:val="1"/>
      <w:numFmt w:val="lowerLetter"/>
      <w:lvlText w:val="%5."/>
      <w:lvlJc w:val="left"/>
      <w:pPr>
        <w:ind w:left="5868" w:hanging="360"/>
      </w:pPr>
    </w:lvl>
    <w:lvl w:ilvl="5">
      <w:start w:val="1"/>
      <w:numFmt w:val="lowerRoman"/>
      <w:lvlText w:val="%6."/>
      <w:lvlJc w:val="right"/>
      <w:pPr>
        <w:ind w:left="6588" w:hanging="180"/>
      </w:pPr>
    </w:lvl>
    <w:lvl w:ilvl="6">
      <w:start w:val="1"/>
      <w:numFmt w:val="decimal"/>
      <w:lvlText w:val="%7."/>
      <w:lvlJc w:val="left"/>
      <w:pPr>
        <w:ind w:left="7308" w:hanging="360"/>
      </w:pPr>
    </w:lvl>
    <w:lvl w:ilvl="7">
      <w:start w:val="1"/>
      <w:numFmt w:val="lowerLetter"/>
      <w:lvlText w:val="%8."/>
      <w:lvlJc w:val="left"/>
      <w:pPr>
        <w:ind w:left="8028" w:hanging="360"/>
      </w:pPr>
    </w:lvl>
    <w:lvl w:ilvl="8">
      <w:start w:val="1"/>
      <w:numFmt w:val="lowerRoman"/>
      <w:lvlText w:val="%9."/>
      <w:lvlJc w:val="right"/>
      <w:pPr>
        <w:ind w:left="8748" w:hanging="180"/>
      </w:pPr>
    </w:lvl>
  </w:abstractNum>
  <w:abstractNum w:abstractNumId="10" w15:restartNumberingAfterBreak="0">
    <w:nsid w:val="1BE7144E"/>
    <w:multiLevelType w:val="multilevel"/>
    <w:tmpl w:val="0407001D"/>
    <w:styleLink w:val="AktuelleListe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1FE3C0B"/>
    <w:multiLevelType w:val="multilevel"/>
    <w:tmpl w:val="2EE6B8DC"/>
    <w:styleLink w:val="AktuelleListe19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61"/>
        </w:tabs>
        <w:ind w:left="66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134"/>
        </w:tabs>
        <w:ind w:left="2552" w:hanging="141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2" w15:restartNumberingAfterBreak="0">
    <w:nsid w:val="22FF38DB"/>
    <w:multiLevelType w:val="multilevel"/>
    <w:tmpl w:val="D0F6F7C4"/>
    <w:styleLink w:val="AktuelleListe31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55C747C"/>
    <w:multiLevelType w:val="multilevel"/>
    <w:tmpl w:val="AD668F8C"/>
    <w:styleLink w:val="AktuelleListe10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567"/>
        </w:tabs>
        <w:ind w:left="567" w:hanging="113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14" w15:restartNumberingAfterBreak="0">
    <w:nsid w:val="277F5C4A"/>
    <w:multiLevelType w:val="multilevel"/>
    <w:tmpl w:val="1D825128"/>
    <w:styleLink w:val="AktuelleListe24"/>
    <w:lvl w:ilvl="0">
      <w:start w:val="1"/>
      <w:numFmt w:val="decimal"/>
      <w:isLgl/>
      <w:lvlText w:val="%1."/>
      <w:lvlJc w:val="left"/>
      <w:pPr>
        <w:tabs>
          <w:tab w:val="num" w:pos="927"/>
        </w:tabs>
        <w:ind w:left="92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3178"/>
        </w:tabs>
        <w:ind w:left="317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0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1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93" w:hanging="1440"/>
      </w:pPr>
      <w:rPr>
        <w:rFonts w:hint="default"/>
      </w:rPr>
    </w:lvl>
  </w:abstractNum>
  <w:abstractNum w:abstractNumId="15" w15:restartNumberingAfterBreak="0">
    <w:nsid w:val="2B134439"/>
    <w:multiLevelType w:val="multilevel"/>
    <w:tmpl w:val="0407001D"/>
    <w:styleLink w:val="AktuelleListe3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2D6406FE"/>
    <w:multiLevelType w:val="multilevel"/>
    <w:tmpl w:val="49E4FF3C"/>
    <w:styleLink w:val="AktuelleListe34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17" w15:restartNumberingAfterBreak="0">
    <w:nsid w:val="2F367676"/>
    <w:multiLevelType w:val="multilevel"/>
    <w:tmpl w:val="158E6480"/>
    <w:styleLink w:val="AktuelleListe18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61"/>
        </w:tabs>
        <w:ind w:left="66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67"/>
        </w:tabs>
        <w:ind w:left="567" w:firstLine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18" w15:restartNumberingAfterBreak="0">
    <w:nsid w:val="2F4E7690"/>
    <w:multiLevelType w:val="multilevel"/>
    <w:tmpl w:val="FA06755C"/>
    <w:styleLink w:val="AktuelleListe16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701"/>
        </w:tabs>
        <w:ind w:left="1701" w:hanging="124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19" w15:restartNumberingAfterBreak="0">
    <w:nsid w:val="30A14A95"/>
    <w:multiLevelType w:val="multilevel"/>
    <w:tmpl w:val="587039F6"/>
    <w:styleLink w:val="AktuelleListe42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20" w15:restartNumberingAfterBreak="0">
    <w:nsid w:val="36550D54"/>
    <w:multiLevelType w:val="multilevel"/>
    <w:tmpl w:val="6B146F40"/>
    <w:styleLink w:val="AktuelleListe41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21" w15:restartNumberingAfterBreak="0">
    <w:nsid w:val="399F3696"/>
    <w:multiLevelType w:val="multilevel"/>
    <w:tmpl w:val="604CD3B0"/>
    <w:styleLink w:val="AktuelleListe11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80"/>
        </w:tabs>
        <w:ind w:left="680" w:hanging="22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22" w15:restartNumberingAfterBreak="0">
    <w:nsid w:val="39F82889"/>
    <w:multiLevelType w:val="hybridMultilevel"/>
    <w:tmpl w:val="9C2E1DBC"/>
    <w:lvl w:ilvl="0" w:tplc="C1E4BD6E">
      <w:start w:val="1"/>
      <w:numFmt w:val="bullet"/>
      <w:pStyle w:val="AufzhlungEinzug2"/>
      <w:lvlText w:val=""/>
      <w:lvlJc w:val="left"/>
      <w:pPr>
        <w:tabs>
          <w:tab w:val="num" w:pos="1588"/>
        </w:tabs>
        <w:ind w:left="1588" w:hanging="45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8B6E9B"/>
    <w:multiLevelType w:val="multilevel"/>
    <w:tmpl w:val="61C072A8"/>
    <w:styleLink w:val="AktuelleListe44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24" w15:restartNumberingAfterBreak="0">
    <w:nsid w:val="3CD8678A"/>
    <w:multiLevelType w:val="multilevel"/>
    <w:tmpl w:val="D0F6F7C4"/>
    <w:styleLink w:val="AktuelleListe30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3D0934DD"/>
    <w:multiLevelType w:val="multilevel"/>
    <w:tmpl w:val="21A4F216"/>
    <w:styleLink w:val="AktuelleListe20"/>
    <w:lvl w:ilvl="0">
      <w:start w:val="1"/>
      <w:numFmt w:val="decimal"/>
      <w:isLgl/>
      <w:lvlText w:val="%1."/>
      <w:lvlJc w:val="left"/>
      <w:pPr>
        <w:tabs>
          <w:tab w:val="num" w:pos="-266"/>
        </w:tabs>
        <w:ind w:left="-266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661"/>
        </w:tabs>
        <w:ind w:left="66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440"/>
      </w:pPr>
      <w:rPr>
        <w:rFonts w:hint="default"/>
      </w:rPr>
    </w:lvl>
  </w:abstractNum>
  <w:abstractNum w:abstractNumId="26" w15:restartNumberingAfterBreak="0">
    <w:nsid w:val="3FA01046"/>
    <w:multiLevelType w:val="multilevel"/>
    <w:tmpl w:val="84F2D74E"/>
    <w:styleLink w:val="AktuelleListe21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27" w15:restartNumberingAfterBreak="0">
    <w:nsid w:val="42493A3B"/>
    <w:multiLevelType w:val="hybridMultilevel"/>
    <w:tmpl w:val="811C8E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4D3FAE"/>
    <w:multiLevelType w:val="multilevel"/>
    <w:tmpl w:val="A5C28926"/>
    <w:styleLink w:val="AktuelleListe2"/>
    <w:lvl w:ilvl="0">
      <w:start w:val="1"/>
      <w:numFmt w:val="decimal"/>
      <w:lvlText w:val="%1."/>
      <w:lvlJc w:val="left"/>
      <w:pPr>
        <w:ind w:left="2988" w:hanging="360"/>
      </w:pPr>
    </w:lvl>
    <w:lvl w:ilvl="1">
      <w:start w:val="1"/>
      <w:numFmt w:val="lowerLetter"/>
      <w:lvlText w:val="%2."/>
      <w:lvlJc w:val="left"/>
      <w:pPr>
        <w:ind w:left="3708" w:hanging="360"/>
      </w:pPr>
    </w:lvl>
    <w:lvl w:ilvl="2">
      <w:start w:val="1"/>
      <w:numFmt w:val="lowerRoman"/>
      <w:lvlText w:val="%3."/>
      <w:lvlJc w:val="right"/>
      <w:pPr>
        <w:ind w:left="4428" w:hanging="180"/>
      </w:pPr>
    </w:lvl>
    <w:lvl w:ilvl="3">
      <w:start w:val="1"/>
      <w:numFmt w:val="decimal"/>
      <w:lvlText w:val="%4."/>
      <w:lvlJc w:val="left"/>
      <w:pPr>
        <w:ind w:left="5148" w:hanging="360"/>
      </w:pPr>
    </w:lvl>
    <w:lvl w:ilvl="4">
      <w:start w:val="1"/>
      <w:numFmt w:val="lowerLetter"/>
      <w:lvlText w:val="%5."/>
      <w:lvlJc w:val="left"/>
      <w:pPr>
        <w:ind w:left="5868" w:hanging="360"/>
      </w:pPr>
    </w:lvl>
    <w:lvl w:ilvl="5">
      <w:start w:val="1"/>
      <w:numFmt w:val="lowerRoman"/>
      <w:lvlText w:val="%6."/>
      <w:lvlJc w:val="right"/>
      <w:pPr>
        <w:ind w:left="6588" w:hanging="180"/>
      </w:pPr>
    </w:lvl>
    <w:lvl w:ilvl="6">
      <w:start w:val="1"/>
      <w:numFmt w:val="decimal"/>
      <w:lvlText w:val="%7."/>
      <w:lvlJc w:val="left"/>
      <w:pPr>
        <w:ind w:left="7308" w:hanging="360"/>
      </w:pPr>
    </w:lvl>
    <w:lvl w:ilvl="7">
      <w:start w:val="1"/>
      <w:numFmt w:val="lowerLetter"/>
      <w:lvlText w:val="%8."/>
      <w:lvlJc w:val="left"/>
      <w:pPr>
        <w:ind w:left="8028" w:hanging="360"/>
      </w:pPr>
    </w:lvl>
    <w:lvl w:ilvl="8">
      <w:start w:val="1"/>
      <w:numFmt w:val="lowerRoman"/>
      <w:lvlText w:val="%9."/>
      <w:lvlJc w:val="right"/>
      <w:pPr>
        <w:ind w:left="8748" w:hanging="180"/>
      </w:pPr>
    </w:lvl>
  </w:abstractNum>
  <w:abstractNum w:abstractNumId="29" w15:restartNumberingAfterBreak="0">
    <w:nsid w:val="4DA039F9"/>
    <w:multiLevelType w:val="multilevel"/>
    <w:tmpl w:val="D5CEBBB6"/>
    <w:styleLink w:val="AktuelleListe45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536"/>
        </w:tabs>
        <w:ind w:left="4536" w:hanging="141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0" w15:restartNumberingAfterBreak="0">
    <w:nsid w:val="4F7A333D"/>
    <w:multiLevelType w:val="multilevel"/>
    <w:tmpl w:val="BE007A1A"/>
    <w:styleLink w:val="AktuelleListe12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51" w:hanging="39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1" w15:restartNumberingAfterBreak="0">
    <w:nsid w:val="50976AFC"/>
    <w:multiLevelType w:val="multilevel"/>
    <w:tmpl w:val="AA2CD44E"/>
    <w:styleLink w:val="AktuelleListe13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2" w15:restartNumberingAfterBreak="0">
    <w:nsid w:val="5173680A"/>
    <w:multiLevelType w:val="multilevel"/>
    <w:tmpl w:val="D2A6A538"/>
    <w:styleLink w:val="AktuelleListe36"/>
    <w:lvl w:ilvl="0">
      <w:start w:val="1"/>
      <w:numFmt w:val="decimal"/>
      <w:isLgl/>
      <w:lvlText w:val="%1."/>
      <w:lvlJc w:val="left"/>
      <w:pPr>
        <w:ind w:left="3049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3" w15:restartNumberingAfterBreak="0">
    <w:nsid w:val="543B2F36"/>
    <w:multiLevelType w:val="multilevel"/>
    <w:tmpl w:val="973C5F4A"/>
    <w:styleLink w:val="AktuelleListe7"/>
    <w:lvl w:ilvl="0">
      <w:start w:val="1"/>
      <w:numFmt w:val="decimal"/>
      <w:isLgl/>
      <w:lvlText w:val="%1."/>
      <w:lvlJc w:val="left"/>
      <w:pPr>
        <w:tabs>
          <w:tab w:val="num" w:pos="94"/>
        </w:tabs>
        <w:ind w:left="9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34" w15:restartNumberingAfterBreak="0">
    <w:nsid w:val="585A2BFA"/>
    <w:multiLevelType w:val="multilevel"/>
    <w:tmpl w:val="D8CEEB08"/>
    <w:styleLink w:val="AktuelleListe37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976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35" w15:restartNumberingAfterBreak="0">
    <w:nsid w:val="58754841"/>
    <w:multiLevelType w:val="multilevel"/>
    <w:tmpl w:val="1646F2A4"/>
    <w:styleLink w:val="AktuelleListe22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numFmt w:val="decimal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6" w15:restartNumberingAfterBreak="0">
    <w:nsid w:val="5BF74C3F"/>
    <w:multiLevelType w:val="multilevel"/>
    <w:tmpl w:val="90327246"/>
    <w:styleLink w:val="AktuelleListe26"/>
    <w:lvl w:ilvl="0">
      <w:start w:val="1"/>
      <w:numFmt w:val="decimal"/>
      <w:isLgl/>
      <w:lvlText w:val="%1."/>
      <w:lvlJc w:val="left"/>
      <w:pPr>
        <w:tabs>
          <w:tab w:val="num" w:pos="1628"/>
        </w:tabs>
        <w:ind w:left="1628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6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9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0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0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94" w:hanging="1440"/>
      </w:pPr>
      <w:rPr>
        <w:rFonts w:hint="default"/>
      </w:rPr>
    </w:lvl>
  </w:abstractNum>
  <w:abstractNum w:abstractNumId="37" w15:restartNumberingAfterBreak="0">
    <w:nsid w:val="5CB719DE"/>
    <w:multiLevelType w:val="multilevel"/>
    <w:tmpl w:val="25DCCF54"/>
    <w:styleLink w:val="AktuelleListe14"/>
    <w:lvl w:ilvl="0">
      <w:start w:val="1"/>
      <w:numFmt w:val="decimal"/>
      <w:isLgl/>
      <w:lvlText w:val="%1."/>
      <w:lvlJc w:val="left"/>
      <w:pPr>
        <w:tabs>
          <w:tab w:val="num" w:pos="207"/>
        </w:tabs>
        <w:ind w:left="207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588"/>
        </w:tabs>
        <w:ind w:left="1588" w:hanging="113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40"/>
        </w:tabs>
        <w:ind w:left="1040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8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5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8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9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9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3" w:hanging="1440"/>
      </w:pPr>
      <w:rPr>
        <w:rFonts w:hint="default"/>
      </w:rPr>
    </w:lvl>
  </w:abstractNum>
  <w:abstractNum w:abstractNumId="38" w15:restartNumberingAfterBreak="0">
    <w:nsid w:val="5FE92B84"/>
    <w:multiLevelType w:val="multilevel"/>
    <w:tmpl w:val="AC303E88"/>
    <w:styleLink w:val="AktuelleListe27"/>
    <w:lvl w:ilvl="0">
      <w:start w:val="1"/>
      <w:numFmt w:val="decimal"/>
      <w:isLgl/>
      <w:lvlText w:val="%1."/>
      <w:lvlJc w:val="left"/>
      <w:pPr>
        <w:tabs>
          <w:tab w:val="num" w:pos="1988"/>
        </w:tabs>
        <w:ind w:left="1988" w:hanging="454"/>
      </w:pPr>
      <w:rPr>
        <w:rFonts w:hint="default"/>
      </w:rPr>
    </w:lvl>
    <w:lvl w:ilvl="1">
      <w:numFmt w:val="decimal"/>
      <w:isLgl/>
      <w:lvlText w:val="%1.%2."/>
      <w:lvlJc w:val="left"/>
      <w:pPr>
        <w:tabs>
          <w:tab w:val="num" w:pos="2915"/>
        </w:tabs>
        <w:ind w:left="2915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821"/>
        </w:tabs>
        <w:ind w:left="2821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54" w:hanging="1440"/>
      </w:pPr>
      <w:rPr>
        <w:rFonts w:hint="default"/>
      </w:rPr>
    </w:lvl>
  </w:abstractNum>
  <w:abstractNum w:abstractNumId="39" w15:restartNumberingAfterBreak="0">
    <w:nsid w:val="6429374F"/>
    <w:multiLevelType w:val="multilevel"/>
    <w:tmpl w:val="0407001D"/>
    <w:styleLink w:val="Formatvorlage1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" w:hAnsi="Times New Roman" w:hint="default"/>
        <w:color w:val="000000" w:themeColor="tex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69E71660"/>
    <w:multiLevelType w:val="multilevel"/>
    <w:tmpl w:val="0407001D"/>
    <w:styleLink w:val="AktuelleListe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69FF30BE"/>
    <w:multiLevelType w:val="multilevel"/>
    <w:tmpl w:val="1A4E6C62"/>
    <w:styleLink w:val="AktuelleListe38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51"/>
        </w:tabs>
        <w:ind w:left="851" w:hanging="397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5300"/>
        </w:tabs>
        <w:ind w:left="530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827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42" w15:restartNumberingAfterBreak="0">
    <w:nsid w:val="6C9436E2"/>
    <w:multiLevelType w:val="multilevel"/>
    <w:tmpl w:val="AC303E88"/>
    <w:styleLink w:val="AktuelleListe28"/>
    <w:lvl w:ilvl="0">
      <w:start w:val="1"/>
      <w:numFmt w:val="decimal"/>
      <w:isLgl/>
      <w:lvlText w:val="%1."/>
      <w:lvlJc w:val="left"/>
      <w:pPr>
        <w:tabs>
          <w:tab w:val="num" w:pos="1988"/>
        </w:tabs>
        <w:ind w:left="1988" w:hanging="454"/>
      </w:pPr>
      <w:rPr>
        <w:rFonts w:hint="default"/>
      </w:rPr>
    </w:lvl>
    <w:lvl w:ilvl="1">
      <w:numFmt w:val="decimal"/>
      <w:isLgl/>
      <w:lvlText w:val="%1.%2."/>
      <w:lvlJc w:val="left"/>
      <w:pPr>
        <w:tabs>
          <w:tab w:val="num" w:pos="2915"/>
        </w:tabs>
        <w:ind w:left="2915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821"/>
        </w:tabs>
        <w:ind w:left="2821" w:firstLine="3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54" w:hanging="1440"/>
      </w:pPr>
      <w:rPr>
        <w:rFonts w:hint="default"/>
      </w:rPr>
    </w:lvl>
  </w:abstractNum>
  <w:abstractNum w:abstractNumId="43" w15:restartNumberingAfterBreak="0">
    <w:nsid w:val="6D5645E2"/>
    <w:multiLevelType w:val="multilevel"/>
    <w:tmpl w:val="E782FADA"/>
    <w:styleLink w:val="AktuelleListe4"/>
    <w:lvl w:ilvl="0">
      <w:start w:val="1"/>
      <w:numFmt w:val="bullet"/>
      <w:lvlText w:val=""/>
      <w:lvlJc w:val="left"/>
      <w:pPr>
        <w:tabs>
          <w:tab w:val="num" w:pos="284"/>
        </w:tabs>
        <w:ind w:left="284" w:firstLine="141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A336D5"/>
    <w:multiLevelType w:val="multilevel"/>
    <w:tmpl w:val="D0F6F7C4"/>
    <w:styleLink w:val="AktuelleListe29"/>
    <w:lvl w:ilvl="0">
      <w:start w:val="1"/>
      <w:numFmt w:val="decimal"/>
      <w:isLgl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1F2147D"/>
    <w:multiLevelType w:val="multilevel"/>
    <w:tmpl w:val="D5CEBBB6"/>
    <w:lvl w:ilvl="0">
      <w:start w:val="1"/>
      <w:numFmt w:val="decimal"/>
      <w:pStyle w:val="berschrift1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berschrift5"/>
      <w:isLgl/>
      <w:lvlText w:val="%1.%2.%3.%4.%5."/>
      <w:lvlJc w:val="left"/>
      <w:pPr>
        <w:tabs>
          <w:tab w:val="num" w:pos="4536"/>
        </w:tabs>
        <w:ind w:left="4536" w:hanging="141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1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3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3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15" w:hanging="1440"/>
      </w:pPr>
      <w:rPr>
        <w:rFonts w:hint="default"/>
      </w:rPr>
    </w:lvl>
  </w:abstractNum>
  <w:abstractNum w:abstractNumId="46" w15:restartNumberingAfterBreak="0">
    <w:nsid w:val="72352D53"/>
    <w:multiLevelType w:val="multilevel"/>
    <w:tmpl w:val="6312472E"/>
    <w:styleLink w:val="AktuelleListe23"/>
    <w:lvl w:ilvl="0">
      <w:start w:val="1"/>
      <w:numFmt w:val="decimal"/>
      <w:lvlText w:val="%1."/>
      <w:lvlJc w:val="left"/>
      <w:pPr>
        <w:tabs>
          <w:tab w:val="num" w:pos="1174"/>
        </w:tabs>
        <w:ind w:left="1174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94"/>
        </w:tabs>
        <w:ind w:left="1894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14"/>
        </w:tabs>
        <w:ind w:left="2614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4"/>
        </w:tabs>
        <w:ind w:left="3334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54"/>
        </w:tabs>
        <w:ind w:left="4054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774"/>
        </w:tabs>
        <w:ind w:left="4774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4"/>
        </w:tabs>
        <w:ind w:left="5494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14"/>
        </w:tabs>
        <w:ind w:left="6214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34"/>
        </w:tabs>
        <w:ind w:left="6934" w:hanging="720"/>
      </w:pPr>
      <w:rPr>
        <w:rFonts w:hint="default"/>
      </w:rPr>
    </w:lvl>
  </w:abstractNum>
  <w:abstractNum w:abstractNumId="47" w15:restartNumberingAfterBreak="0">
    <w:nsid w:val="79144EE1"/>
    <w:multiLevelType w:val="multilevel"/>
    <w:tmpl w:val="768C6AFE"/>
    <w:styleLink w:val="AktuelleListe25"/>
    <w:lvl w:ilvl="0">
      <w:start w:val="1"/>
      <w:numFmt w:val="decimal"/>
      <w:isLgl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81" w:hanging="6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705"/>
        </w:tabs>
        <w:ind w:left="270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B87369B"/>
    <w:multiLevelType w:val="multilevel"/>
    <w:tmpl w:val="973C5F4A"/>
    <w:styleLink w:val="AktuelleListe8"/>
    <w:lvl w:ilvl="0">
      <w:start w:val="1"/>
      <w:numFmt w:val="decimal"/>
      <w:isLgl/>
      <w:lvlText w:val="%1."/>
      <w:lvlJc w:val="left"/>
      <w:pPr>
        <w:tabs>
          <w:tab w:val="num" w:pos="94"/>
        </w:tabs>
        <w:ind w:left="94" w:hanging="45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54"/>
        </w:tabs>
        <w:ind w:left="454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49" w15:restartNumberingAfterBreak="0">
    <w:nsid w:val="7FE009EE"/>
    <w:multiLevelType w:val="multilevel"/>
    <w:tmpl w:val="ABCA1330"/>
    <w:styleLink w:val="AktuelleListe1"/>
    <w:lvl w:ilvl="0">
      <w:start w:val="1"/>
      <w:numFmt w:val="decimal"/>
      <w:isLgl/>
      <w:lvlText w:val="A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06042153">
    <w:abstractNumId w:val="39"/>
  </w:num>
  <w:num w:numId="2" w16cid:durableId="1002316980">
    <w:abstractNumId w:val="49"/>
  </w:num>
  <w:num w:numId="3" w16cid:durableId="1484082037">
    <w:abstractNumId w:val="28"/>
  </w:num>
  <w:num w:numId="4" w16cid:durableId="871459818">
    <w:abstractNumId w:val="9"/>
  </w:num>
  <w:num w:numId="5" w16cid:durableId="836069098">
    <w:abstractNumId w:val="5"/>
  </w:num>
  <w:num w:numId="6" w16cid:durableId="2029984763">
    <w:abstractNumId w:val="43"/>
  </w:num>
  <w:num w:numId="7" w16cid:durableId="1995982898">
    <w:abstractNumId w:val="10"/>
  </w:num>
  <w:num w:numId="8" w16cid:durableId="1151409070">
    <w:abstractNumId w:val="40"/>
  </w:num>
  <w:num w:numId="9" w16cid:durableId="79572896">
    <w:abstractNumId w:val="33"/>
  </w:num>
  <w:num w:numId="10" w16cid:durableId="1680959906">
    <w:abstractNumId w:val="48"/>
  </w:num>
  <w:num w:numId="11" w16cid:durableId="992106017">
    <w:abstractNumId w:val="7"/>
  </w:num>
  <w:num w:numId="12" w16cid:durableId="1354184749">
    <w:abstractNumId w:val="13"/>
  </w:num>
  <w:num w:numId="13" w16cid:durableId="1083145909">
    <w:abstractNumId w:val="21"/>
  </w:num>
  <w:num w:numId="14" w16cid:durableId="536233558">
    <w:abstractNumId w:val="30"/>
  </w:num>
  <w:num w:numId="15" w16cid:durableId="1700202498">
    <w:abstractNumId w:val="31"/>
  </w:num>
  <w:num w:numId="16" w16cid:durableId="46340741">
    <w:abstractNumId w:val="37"/>
  </w:num>
  <w:num w:numId="17" w16cid:durableId="1259673507">
    <w:abstractNumId w:val="1"/>
  </w:num>
  <w:num w:numId="18" w16cid:durableId="1757747662">
    <w:abstractNumId w:val="18"/>
  </w:num>
  <w:num w:numId="19" w16cid:durableId="1808163106">
    <w:abstractNumId w:val="0"/>
  </w:num>
  <w:num w:numId="20" w16cid:durableId="1536388583">
    <w:abstractNumId w:val="17"/>
  </w:num>
  <w:num w:numId="21" w16cid:durableId="604848074">
    <w:abstractNumId w:val="11"/>
  </w:num>
  <w:num w:numId="22" w16cid:durableId="313263903">
    <w:abstractNumId w:val="25"/>
  </w:num>
  <w:num w:numId="23" w16cid:durableId="1641959817">
    <w:abstractNumId w:val="26"/>
  </w:num>
  <w:num w:numId="24" w16cid:durableId="2090930648">
    <w:abstractNumId w:val="35"/>
  </w:num>
  <w:num w:numId="25" w16cid:durableId="2135562786">
    <w:abstractNumId w:val="46"/>
  </w:num>
  <w:num w:numId="26" w16cid:durableId="851459321">
    <w:abstractNumId w:val="14"/>
  </w:num>
  <w:num w:numId="27" w16cid:durableId="394354859">
    <w:abstractNumId w:val="47"/>
  </w:num>
  <w:num w:numId="28" w16cid:durableId="427048813">
    <w:abstractNumId w:val="36"/>
  </w:num>
  <w:num w:numId="29" w16cid:durableId="1209955828">
    <w:abstractNumId w:val="38"/>
  </w:num>
  <w:num w:numId="30" w16cid:durableId="1710955065">
    <w:abstractNumId w:val="42"/>
  </w:num>
  <w:num w:numId="31" w16cid:durableId="650402241">
    <w:abstractNumId w:val="44"/>
  </w:num>
  <w:num w:numId="32" w16cid:durableId="1714649396">
    <w:abstractNumId w:val="24"/>
  </w:num>
  <w:num w:numId="33" w16cid:durableId="955672565">
    <w:abstractNumId w:val="12"/>
  </w:num>
  <w:num w:numId="34" w16cid:durableId="257836767">
    <w:abstractNumId w:val="3"/>
  </w:num>
  <w:num w:numId="35" w16cid:durableId="761071656">
    <w:abstractNumId w:val="2"/>
  </w:num>
  <w:num w:numId="36" w16cid:durableId="1755203332">
    <w:abstractNumId w:val="16"/>
  </w:num>
  <w:num w:numId="37" w16cid:durableId="915287687">
    <w:abstractNumId w:val="15"/>
  </w:num>
  <w:num w:numId="38" w16cid:durableId="262762605">
    <w:abstractNumId w:val="45"/>
  </w:num>
  <w:num w:numId="39" w16cid:durableId="28649791">
    <w:abstractNumId w:val="32"/>
  </w:num>
  <w:num w:numId="40" w16cid:durableId="103813286">
    <w:abstractNumId w:val="34"/>
  </w:num>
  <w:num w:numId="41" w16cid:durableId="530191082">
    <w:abstractNumId w:val="41"/>
  </w:num>
  <w:num w:numId="42" w16cid:durableId="1133517890">
    <w:abstractNumId w:val="8"/>
  </w:num>
  <w:num w:numId="43" w16cid:durableId="352149173">
    <w:abstractNumId w:val="6"/>
  </w:num>
  <w:num w:numId="44" w16cid:durableId="20984932">
    <w:abstractNumId w:val="20"/>
  </w:num>
  <w:num w:numId="45" w16cid:durableId="224533748">
    <w:abstractNumId w:val="19"/>
  </w:num>
  <w:num w:numId="46" w16cid:durableId="1297947639">
    <w:abstractNumId w:val="4"/>
  </w:num>
  <w:num w:numId="47" w16cid:durableId="1258754135">
    <w:abstractNumId w:val="23"/>
  </w:num>
  <w:num w:numId="48" w16cid:durableId="1260873248">
    <w:abstractNumId w:val="22"/>
  </w:num>
  <w:num w:numId="49" w16cid:durableId="229392101">
    <w:abstractNumId w:val="29"/>
  </w:num>
  <w:num w:numId="50" w16cid:durableId="1792704061">
    <w:abstractNumId w:val="27"/>
  </w:num>
  <w:num w:numId="51" w16cid:durableId="1602370346">
    <w:abstractNumId w:val="45"/>
  </w:num>
  <w:num w:numId="52" w16cid:durableId="1422868035">
    <w:abstractNumId w:val="45"/>
  </w:num>
  <w:num w:numId="53" w16cid:durableId="1122066654">
    <w:abstractNumId w:val="45"/>
    <w:lvlOverride w:ilvl="0">
      <w:startOverride w:val="4"/>
    </w:lvlOverride>
  </w:num>
  <w:num w:numId="54" w16cid:durableId="671685083">
    <w:abstractNumId w:val="45"/>
    <w:lvlOverride w:ilv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doNotDisplayPageBoundarie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90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F8A"/>
    <w:rsid w:val="0000186F"/>
    <w:rsid w:val="000033C1"/>
    <w:rsid w:val="000053FC"/>
    <w:rsid w:val="00017997"/>
    <w:rsid w:val="00024779"/>
    <w:rsid w:val="000430FE"/>
    <w:rsid w:val="00043F8A"/>
    <w:rsid w:val="00046B11"/>
    <w:rsid w:val="00046DDF"/>
    <w:rsid w:val="0005301C"/>
    <w:rsid w:val="00057EAF"/>
    <w:rsid w:val="00057FB7"/>
    <w:rsid w:val="000B1757"/>
    <w:rsid w:val="000B2888"/>
    <w:rsid w:val="000B2F1B"/>
    <w:rsid w:val="000B3409"/>
    <w:rsid w:val="000B45FD"/>
    <w:rsid w:val="000B5707"/>
    <w:rsid w:val="000C1448"/>
    <w:rsid w:val="000D08F4"/>
    <w:rsid w:val="000D12CD"/>
    <w:rsid w:val="000D16DA"/>
    <w:rsid w:val="000D47F2"/>
    <w:rsid w:val="000D6995"/>
    <w:rsid w:val="000D709C"/>
    <w:rsid w:val="000E08E7"/>
    <w:rsid w:val="000E2400"/>
    <w:rsid w:val="000E2CBE"/>
    <w:rsid w:val="000E4671"/>
    <w:rsid w:val="000F67F9"/>
    <w:rsid w:val="0010007F"/>
    <w:rsid w:val="00104C5B"/>
    <w:rsid w:val="0011078F"/>
    <w:rsid w:val="00111326"/>
    <w:rsid w:val="00114A0D"/>
    <w:rsid w:val="00133784"/>
    <w:rsid w:val="00134D7A"/>
    <w:rsid w:val="00135A89"/>
    <w:rsid w:val="00144AE1"/>
    <w:rsid w:val="0014553A"/>
    <w:rsid w:val="00145CCE"/>
    <w:rsid w:val="00145E70"/>
    <w:rsid w:val="001533F9"/>
    <w:rsid w:val="001579BC"/>
    <w:rsid w:val="00172399"/>
    <w:rsid w:val="0018607A"/>
    <w:rsid w:val="00193BCA"/>
    <w:rsid w:val="00194146"/>
    <w:rsid w:val="00196208"/>
    <w:rsid w:val="001A0BF2"/>
    <w:rsid w:val="001B4552"/>
    <w:rsid w:val="001D0F0A"/>
    <w:rsid w:val="001D54FA"/>
    <w:rsid w:val="001E7ED2"/>
    <w:rsid w:val="001F0BE3"/>
    <w:rsid w:val="00207C46"/>
    <w:rsid w:val="00213E9F"/>
    <w:rsid w:val="00214BAC"/>
    <w:rsid w:val="00222A4A"/>
    <w:rsid w:val="00226BF9"/>
    <w:rsid w:val="00227A40"/>
    <w:rsid w:val="00232C57"/>
    <w:rsid w:val="00233641"/>
    <w:rsid w:val="00235E2A"/>
    <w:rsid w:val="002402F2"/>
    <w:rsid w:val="00241847"/>
    <w:rsid w:val="002457F3"/>
    <w:rsid w:val="002546FC"/>
    <w:rsid w:val="002569B9"/>
    <w:rsid w:val="002602F4"/>
    <w:rsid w:val="00261559"/>
    <w:rsid w:val="002716FC"/>
    <w:rsid w:val="00271A7B"/>
    <w:rsid w:val="00272AEE"/>
    <w:rsid w:val="00290889"/>
    <w:rsid w:val="00291D4C"/>
    <w:rsid w:val="002923CB"/>
    <w:rsid w:val="002A2688"/>
    <w:rsid w:val="002B3EAD"/>
    <w:rsid w:val="002B54E8"/>
    <w:rsid w:val="002B74B4"/>
    <w:rsid w:val="002B7879"/>
    <w:rsid w:val="002C0047"/>
    <w:rsid w:val="002C4096"/>
    <w:rsid w:val="002D130E"/>
    <w:rsid w:val="002D1D94"/>
    <w:rsid w:val="002E25EC"/>
    <w:rsid w:val="002E3460"/>
    <w:rsid w:val="002F1617"/>
    <w:rsid w:val="002F1D54"/>
    <w:rsid w:val="002F4C70"/>
    <w:rsid w:val="002F559E"/>
    <w:rsid w:val="002F76EB"/>
    <w:rsid w:val="00300A76"/>
    <w:rsid w:val="003066C4"/>
    <w:rsid w:val="003072BA"/>
    <w:rsid w:val="00307526"/>
    <w:rsid w:val="003165E9"/>
    <w:rsid w:val="00316DB3"/>
    <w:rsid w:val="00324FDA"/>
    <w:rsid w:val="0034087D"/>
    <w:rsid w:val="0035357E"/>
    <w:rsid w:val="00353CDD"/>
    <w:rsid w:val="00361864"/>
    <w:rsid w:val="00366519"/>
    <w:rsid w:val="003679F7"/>
    <w:rsid w:val="00367E6E"/>
    <w:rsid w:val="00374152"/>
    <w:rsid w:val="0037530D"/>
    <w:rsid w:val="003818D5"/>
    <w:rsid w:val="00386423"/>
    <w:rsid w:val="00395138"/>
    <w:rsid w:val="003B1C9D"/>
    <w:rsid w:val="003B20E1"/>
    <w:rsid w:val="003B308E"/>
    <w:rsid w:val="003C2BC7"/>
    <w:rsid w:val="003C5FB6"/>
    <w:rsid w:val="003C6C80"/>
    <w:rsid w:val="003D1348"/>
    <w:rsid w:val="003D23EB"/>
    <w:rsid w:val="003D2D48"/>
    <w:rsid w:val="003D6347"/>
    <w:rsid w:val="003E28FF"/>
    <w:rsid w:val="003E31F0"/>
    <w:rsid w:val="003F45D7"/>
    <w:rsid w:val="003F5057"/>
    <w:rsid w:val="003F7F30"/>
    <w:rsid w:val="00400351"/>
    <w:rsid w:val="004041BA"/>
    <w:rsid w:val="00405AE0"/>
    <w:rsid w:val="00407066"/>
    <w:rsid w:val="00411B7E"/>
    <w:rsid w:val="004240A2"/>
    <w:rsid w:val="0042710D"/>
    <w:rsid w:val="00441D64"/>
    <w:rsid w:val="0045224A"/>
    <w:rsid w:val="0046006F"/>
    <w:rsid w:val="00470DDB"/>
    <w:rsid w:val="004775DE"/>
    <w:rsid w:val="00484338"/>
    <w:rsid w:val="00493FBF"/>
    <w:rsid w:val="00496EBC"/>
    <w:rsid w:val="004A5EBE"/>
    <w:rsid w:val="004B1CC4"/>
    <w:rsid w:val="004C26EF"/>
    <w:rsid w:val="004C5A5A"/>
    <w:rsid w:val="004E1993"/>
    <w:rsid w:val="004E732C"/>
    <w:rsid w:val="004F38BA"/>
    <w:rsid w:val="004F716D"/>
    <w:rsid w:val="0050205E"/>
    <w:rsid w:val="00505F17"/>
    <w:rsid w:val="00512B18"/>
    <w:rsid w:val="005238BF"/>
    <w:rsid w:val="005332C0"/>
    <w:rsid w:val="00536D36"/>
    <w:rsid w:val="0054239D"/>
    <w:rsid w:val="00551BA2"/>
    <w:rsid w:val="00551F97"/>
    <w:rsid w:val="0055414B"/>
    <w:rsid w:val="00554644"/>
    <w:rsid w:val="005801A2"/>
    <w:rsid w:val="00583DF1"/>
    <w:rsid w:val="005842A0"/>
    <w:rsid w:val="005854F3"/>
    <w:rsid w:val="0058742A"/>
    <w:rsid w:val="0059206E"/>
    <w:rsid w:val="005953DF"/>
    <w:rsid w:val="00595DED"/>
    <w:rsid w:val="005A74AC"/>
    <w:rsid w:val="005B0394"/>
    <w:rsid w:val="005D1FFC"/>
    <w:rsid w:val="005E51BA"/>
    <w:rsid w:val="005E7622"/>
    <w:rsid w:val="005F4AB9"/>
    <w:rsid w:val="00602AF5"/>
    <w:rsid w:val="00612A2C"/>
    <w:rsid w:val="006147B9"/>
    <w:rsid w:val="00617A87"/>
    <w:rsid w:val="0062145A"/>
    <w:rsid w:val="00621D2F"/>
    <w:rsid w:val="00622136"/>
    <w:rsid w:val="0063094F"/>
    <w:rsid w:val="006347F5"/>
    <w:rsid w:val="0064013E"/>
    <w:rsid w:val="006537C0"/>
    <w:rsid w:val="00653F55"/>
    <w:rsid w:val="00662141"/>
    <w:rsid w:val="0066743B"/>
    <w:rsid w:val="00692D05"/>
    <w:rsid w:val="00696229"/>
    <w:rsid w:val="006A298E"/>
    <w:rsid w:val="006A784F"/>
    <w:rsid w:val="006E4D9B"/>
    <w:rsid w:val="006F085C"/>
    <w:rsid w:val="006F1AFE"/>
    <w:rsid w:val="0070392E"/>
    <w:rsid w:val="00705CE7"/>
    <w:rsid w:val="00707CCC"/>
    <w:rsid w:val="007164B0"/>
    <w:rsid w:val="00725A2D"/>
    <w:rsid w:val="007266A6"/>
    <w:rsid w:val="007272BF"/>
    <w:rsid w:val="0073127F"/>
    <w:rsid w:val="00734595"/>
    <w:rsid w:val="00740368"/>
    <w:rsid w:val="007410E3"/>
    <w:rsid w:val="00742B3A"/>
    <w:rsid w:val="00751E4E"/>
    <w:rsid w:val="0076634C"/>
    <w:rsid w:val="00776CBD"/>
    <w:rsid w:val="00777860"/>
    <w:rsid w:val="0079344A"/>
    <w:rsid w:val="00795216"/>
    <w:rsid w:val="007A38E7"/>
    <w:rsid w:val="007A5D6C"/>
    <w:rsid w:val="007B1623"/>
    <w:rsid w:val="007B5710"/>
    <w:rsid w:val="007B66B2"/>
    <w:rsid w:val="007C11B6"/>
    <w:rsid w:val="007C3FCD"/>
    <w:rsid w:val="007C70C4"/>
    <w:rsid w:val="007C776E"/>
    <w:rsid w:val="007D34CB"/>
    <w:rsid w:val="007D3CAB"/>
    <w:rsid w:val="007D452F"/>
    <w:rsid w:val="007E1290"/>
    <w:rsid w:val="007F786B"/>
    <w:rsid w:val="007F7ADD"/>
    <w:rsid w:val="00801017"/>
    <w:rsid w:val="00806873"/>
    <w:rsid w:val="00817786"/>
    <w:rsid w:val="0082509C"/>
    <w:rsid w:val="00827F46"/>
    <w:rsid w:val="0083644B"/>
    <w:rsid w:val="00842336"/>
    <w:rsid w:val="00844ED2"/>
    <w:rsid w:val="00850119"/>
    <w:rsid w:val="008527F6"/>
    <w:rsid w:val="00857D58"/>
    <w:rsid w:val="008633B8"/>
    <w:rsid w:val="00866D1A"/>
    <w:rsid w:val="0087324E"/>
    <w:rsid w:val="00876234"/>
    <w:rsid w:val="00876A7C"/>
    <w:rsid w:val="00876EC9"/>
    <w:rsid w:val="00882D9E"/>
    <w:rsid w:val="008846F8"/>
    <w:rsid w:val="00886FD9"/>
    <w:rsid w:val="008874C9"/>
    <w:rsid w:val="008A1E8D"/>
    <w:rsid w:val="008A499A"/>
    <w:rsid w:val="008A5187"/>
    <w:rsid w:val="008A51DB"/>
    <w:rsid w:val="008A5F56"/>
    <w:rsid w:val="008A6634"/>
    <w:rsid w:val="008B330A"/>
    <w:rsid w:val="008C1ECC"/>
    <w:rsid w:val="008C35A8"/>
    <w:rsid w:val="008C6822"/>
    <w:rsid w:val="008E5A87"/>
    <w:rsid w:val="0091070A"/>
    <w:rsid w:val="009209F3"/>
    <w:rsid w:val="00920B2B"/>
    <w:rsid w:val="00923B09"/>
    <w:rsid w:val="009274EF"/>
    <w:rsid w:val="0093346A"/>
    <w:rsid w:val="00934326"/>
    <w:rsid w:val="00962138"/>
    <w:rsid w:val="0096578D"/>
    <w:rsid w:val="00971FC6"/>
    <w:rsid w:val="009768BC"/>
    <w:rsid w:val="009A3126"/>
    <w:rsid w:val="009A6094"/>
    <w:rsid w:val="009B1DC8"/>
    <w:rsid w:val="009D2FB8"/>
    <w:rsid w:val="009E2D18"/>
    <w:rsid w:val="009F1027"/>
    <w:rsid w:val="009F166B"/>
    <w:rsid w:val="009F6258"/>
    <w:rsid w:val="00A0386E"/>
    <w:rsid w:val="00A04FA0"/>
    <w:rsid w:val="00A058B6"/>
    <w:rsid w:val="00A11C66"/>
    <w:rsid w:val="00A14C1E"/>
    <w:rsid w:val="00A154FF"/>
    <w:rsid w:val="00A25CD0"/>
    <w:rsid w:val="00A30923"/>
    <w:rsid w:val="00A3697A"/>
    <w:rsid w:val="00A427AC"/>
    <w:rsid w:val="00A7185A"/>
    <w:rsid w:val="00A80B09"/>
    <w:rsid w:val="00A80FD2"/>
    <w:rsid w:val="00A8579F"/>
    <w:rsid w:val="00A8623D"/>
    <w:rsid w:val="00A86584"/>
    <w:rsid w:val="00A86B62"/>
    <w:rsid w:val="00A87D0A"/>
    <w:rsid w:val="00A901C1"/>
    <w:rsid w:val="00AA476D"/>
    <w:rsid w:val="00AC2DE9"/>
    <w:rsid w:val="00AD41DE"/>
    <w:rsid w:val="00AD7515"/>
    <w:rsid w:val="00AE35BE"/>
    <w:rsid w:val="00AF4D24"/>
    <w:rsid w:val="00B024E4"/>
    <w:rsid w:val="00B06A03"/>
    <w:rsid w:val="00B06D54"/>
    <w:rsid w:val="00B1162F"/>
    <w:rsid w:val="00B12E88"/>
    <w:rsid w:val="00B219F6"/>
    <w:rsid w:val="00B21EBF"/>
    <w:rsid w:val="00B22270"/>
    <w:rsid w:val="00B311BF"/>
    <w:rsid w:val="00B32F07"/>
    <w:rsid w:val="00B42573"/>
    <w:rsid w:val="00B642C1"/>
    <w:rsid w:val="00B8061B"/>
    <w:rsid w:val="00B818A1"/>
    <w:rsid w:val="00B82E34"/>
    <w:rsid w:val="00B8481A"/>
    <w:rsid w:val="00B95ED8"/>
    <w:rsid w:val="00BB4887"/>
    <w:rsid w:val="00BC32D2"/>
    <w:rsid w:val="00BC445B"/>
    <w:rsid w:val="00BD2FB1"/>
    <w:rsid w:val="00BD6046"/>
    <w:rsid w:val="00BF62D0"/>
    <w:rsid w:val="00BF6B6A"/>
    <w:rsid w:val="00C004A8"/>
    <w:rsid w:val="00C0251C"/>
    <w:rsid w:val="00C07184"/>
    <w:rsid w:val="00C112E4"/>
    <w:rsid w:val="00C16613"/>
    <w:rsid w:val="00C20BD8"/>
    <w:rsid w:val="00C22723"/>
    <w:rsid w:val="00C258B5"/>
    <w:rsid w:val="00C40320"/>
    <w:rsid w:val="00C40DE8"/>
    <w:rsid w:val="00C45A51"/>
    <w:rsid w:val="00C56401"/>
    <w:rsid w:val="00C60176"/>
    <w:rsid w:val="00C6224D"/>
    <w:rsid w:val="00C62423"/>
    <w:rsid w:val="00C644F1"/>
    <w:rsid w:val="00C65ECB"/>
    <w:rsid w:val="00C671BE"/>
    <w:rsid w:val="00C71245"/>
    <w:rsid w:val="00C71D23"/>
    <w:rsid w:val="00C93B14"/>
    <w:rsid w:val="00CA3FA9"/>
    <w:rsid w:val="00CB53DA"/>
    <w:rsid w:val="00CC19B8"/>
    <w:rsid w:val="00CC3D12"/>
    <w:rsid w:val="00CC74CA"/>
    <w:rsid w:val="00CD2845"/>
    <w:rsid w:val="00CD635B"/>
    <w:rsid w:val="00CD7836"/>
    <w:rsid w:val="00CE445A"/>
    <w:rsid w:val="00CE5A84"/>
    <w:rsid w:val="00CF288F"/>
    <w:rsid w:val="00CF32EE"/>
    <w:rsid w:val="00CF5798"/>
    <w:rsid w:val="00CF7C42"/>
    <w:rsid w:val="00D00C41"/>
    <w:rsid w:val="00D02D73"/>
    <w:rsid w:val="00D04BE1"/>
    <w:rsid w:val="00D06759"/>
    <w:rsid w:val="00D10B51"/>
    <w:rsid w:val="00D200C6"/>
    <w:rsid w:val="00D21D8F"/>
    <w:rsid w:val="00D31AE6"/>
    <w:rsid w:val="00D351A2"/>
    <w:rsid w:val="00D3786A"/>
    <w:rsid w:val="00D40BE0"/>
    <w:rsid w:val="00D43705"/>
    <w:rsid w:val="00D46B7D"/>
    <w:rsid w:val="00D66CFF"/>
    <w:rsid w:val="00D7375C"/>
    <w:rsid w:val="00D96AD5"/>
    <w:rsid w:val="00D9795F"/>
    <w:rsid w:val="00DC1516"/>
    <w:rsid w:val="00DC19B9"/>
    <w:rsid w:val="00DC76AB"/>
    <w:rsid w:val="00DE01FE"/>
    <w:rsid w:val="00DE2076"/>
    <w:rsid w:val="00DE789D"/>
    <w:rsid w:val="00DF3483"/>
    <w:rsid w:val="00DF4AC4"/>
    <w:rsid w:val="00DF5521"/>
    <w:rsid w:val="00DF74B0"/>
    <w:rsid w:val="00DF788A"/>
    <w:rsid w:val="00DF7D63"/>
    <w:rsid w:val="00E03FA2"/>
    <w:rsid w:val="00E042EC"/>
    <w:rsid w:val="00E0538B"/>
    <w:rsid w:val="00E10C11"/>
    <w:rsid w:val="00E35D94"/>
    <w:rsid w:val="00E41F7F"/>
    <w:rsid w:val="00E43066"/>
    <w:rsid w:val="00E47D85"/>
    <w:rsid w:val="00E52574"/>
    <w:rsid w:val="00E60312"/>
    <w:rsid w:val="00E6369D"/>
    <w:rsid w:val="00E657E1"/>
    <w:rsid w:val="00E66BDF"/>
    <w:rsid w:val="00E6748F"/>
    <w:rsid w:val="00E74C21"/>
    <w:rsid w:val="00E756BC"/>
    <w:rsid w:val="00E759D9"/>
    <w:rsid w:val="00E819E8"/>
    <w:rsid w:val="00E826FA"/>
    <w:rsid w:val="00E90D6B"/>
    <w:rsid w:val="00EA01E9"/>
    <w:rsid w:val="00EA6D25"/>
    <w:rsid w:val="00EA736D"/>
    <w:rsid w:val="00EB0923"/>
    <w:rsid w:val="00EB67DC"/>
    <w:rsid w:val="00EB730B"/>
    <w:rsid w:val="00ED4400"/>
    <w:rsid w:val="00ED64F9"/>
    <w:rsid w:val="00ED74DB"/>
    <w:rsid w:val="00EF57F7"/>
    <w:rsid w:val="00F06E0F"/>
    <w:rsid w:val="00F103EC"/>
    <w:rsid w:val="00F11D26"/>
    <w:rsid w:val="00F20394"/>
    <w:rsid w:val="00F27F38"/>
    <w:rsid w:val="00F307F0"/>
    <w:rsid w:val="00F30A5C"/>
    <w:rsid w:val="00F3112B"/>
    <w:rsid w:val="00F31B8A"/>
    <w:rsid w:val="00F3506B"/>
    <w:rsid w:val="00F376B1"/>
    <w:rsid w:val="00F41100"/>
    <w:rsid w:val="00F512DD"/>
    <w:rsid w:val="00F5223B"/>
    <w:rsid w:val="00F53DBF"/>
    <w:rsid w:val="00F6574E"/>
    <w:rsid w:val="00F72898"/>
    <w:rsid w:val="00F81693"/>
    <w:rsid w:val="00F827C5"/>
    <w:rsid w:val="00F976DB"/>
    <w:rsid w:val="00FA0B8D"/>
    <w:rsid w:val="00FC36A6"/>
    <w:rsid w:val="00FC409A"/>
    <w:rsid w:val="00FC7735"/>
    <w:rsid w:val="00FC7B1E"/>
    <w:rsid w:val="00FD0FB0"/>
    <w:rsid w:val="00FD1AA8"/>
    <w:rsid w:val="00FD27BF"/>
    <w:rsid w:val="00FE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A7EF6"/>
  <w15:chartTrackingRefBased/>
  <w15:docId w15:val="{7AC849C2-39AB-478E-94C3-F7267AA13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A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26FA"/>
    <w:pPr>
      <w:tabs>
        <w:tab w:val="left" w:pos="454"/>
      </w:tabs>
      <w:spacing w:line="280" w:lineRule="atLeast"/>
    </w:pPr>
    <w:rPr>
      <w:rFonts w:cs="Times New Roman (Textkörper CS)"/>
      <w:sz w:val="20"/>
      <w:szCs w:val="22"/>
      <w:lang w:val="de-DE"/>
    </w:rPr>
  </w:style>
  <w:style w:type="paragraph" w:styleId="berschrift1">
    <w:name w:val="heading 1"/>
    <w:basedOn w:val="Standard"/>
    <w:next w:val="StandardEinzug1"/>
    <w:link w:val="berschrift1Zchn"/>
    <w:uiPriority w:val="9"/>
    <w:qFormat/>
    <w:rsid w:val="00DC1516"/>
    <w:pPr>
      <w:numPr>
        <w:numId w:val="38"/>
      </w:numPr>
      <w:tabs>
        <w:tab w:val="clear" w:pos="454"/>
      </w:tabs>
      <w:outlineLvl w:val="0"/>
    </w:pPr>
    <w:rPr>
      <w:b/>
      <w:lang w:val="de-AT"/>
    </w:rPr>
  </w:style>
  <w:style w:type="paragraph" w:styleId="berschrift2">
    <w:name w:val="heading 2"/>
    <w:basedOn w:val="Standard"/>
    <w:next w:val="StandardEinzug1"/>
    <w:link w:val="berschrift2Zchn"/>
    <w:uiPriority w:val="9"/>
    <w:unhideWhenUsed/>
    <w:qFormat/>
    <w:rsid w:val="00A86B62"/>
    <w:pPr>
      <w:numPr>
        <w:ilvl w:val="1"/>
        <w:numId w:val="38"/>
      </w:numPr>
      <w:tabs>
        <w:tab w:val="clear" w:pos="454"/>
      </w:tabs>
      <w:outlineLvl w:val="1"/>
    </w:pPr>
    <w:rPr>
      <w:b/>
      <w:szCs w:val="26"/>
      <w:lang w:val="de-AT"/>
    </w:rPr>
  </w:style>
  <w:style w:type="paragraph" w:styleId="berschrift3">
    <w:name w:val="heading 3"/>
    <w:basedOn w:val="Standard"/>
    <w:next w:val="StandardEinzug2"/>
    <w:link w:val="berschrift3Zchn"/>
    <w:uiPriority w:val="9"/>
    <w:unhideWhenUsed/>
    <w:qFormat/>
    <w:rsid w:val="008633B8"/>
    <w:pPr>
      <w:numPr>
        <w:ilvl w:val="2"/>
        <w:numId w:val="38"/>
      </w:numPr>
      <w:tabs>
        <w:tab w:val="clear" w:pos="454"/>
      </w:tabs>
      <w:outlineLvl w:val="2"/>
    </w:pPr>
    <w:rPr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DC1516"/>
    <w:pPr>
      <w:keepNext/>
      <w:keepLines/>
      <w:numPr>
        <w:ilvl w:val="3"/>
        <w:numId w:val="38"/>
      </w:numPr>
      <w:tabs>
        <w:tab w:val="clear" w:pos="454"/>
      </w:tabs>
      <w:outlineLvl w:val="3"/>
    </w:pPr>
    <w:rPr>
      <w:rFonts w:asciiTheme="majorHAnsi" w:eastAsiaTheme="majorEastAsia" w:hAnsiTheme="majorHAnsi" w:cstheme="majorBidi"/>
      <w:iCs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rsid w:val="00DC1516"/>
    <w:pPr>
      <w:keepNext/>
      <w:keepLines/>
      <w:numPr>
        <w:ilvl w:val="4"/>
        <w:numId w:val="38"/>
      </w:numPr>
      <w:tabs>
        <w:tab w:val="clear" w:pos="454"/>
      </w:tabs>
      <w:spacing w:before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76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Kopfzeile"/>
    <w:link w:val="FuzeileZchn"/>
    <w:uiPriority w:val="99"/>
    <w:unhideWhenUsed/>
    <w:rsid w:val="00857D58"/>
    <w:pPr>
      <w:framePr w:w="3742" w:h="902" w:hSpace="142" w:wrap="around" w:vAnchor="page" w:hAnchor="page" w:x="7293" w:y="443" w:anchorLock="1"/>
    </w:pPr>
  </w:style>
  <w:style w:type="character" w:customStyle="1" w:styleId="FuzeileZchn">
    <w:name w:val="Fußzeile Zchn"/>
    <w:basedOn w:val="Absatz-Standardschriftart"/>
    <w:link w:val="Fuzeile"/>
    <w:uiPriority w:val="99"/>
    <w:rsid w:val="00857D58"/>
    <w:rPr>
      <w:rFonts w:ascii="Courier" w:hAnsi="Courier"/>
      <w:noProof/>
      <w:sz w:val="14"/>
    </w:rPr>
  </w:style>
  <w:style w:type="paragraph" w:styleId="Kopfzeile">
    <w:name w:val="header"/>
    <w:basedOn w:val="Standard"/>
    <w:link w:val="KopfzeileZchn"/>
    <w:uiPriority w:val="99"/>
    <w:unhideWhenUsed/>
    <w:rsid w:val="00411B7E"/>
    <w:pPr>
      <w:tabs>
        <w:tab w:val="center" w:pos="4536"/>
        <w:tab w:val="right" w:pos="9072"/>
      </w:tabs>
      <w:spacing w:line="180" w:lineRule="atLeast"/>
    </w:pPr>
    <w:rPr>
      <w:rFonts w:ascii="Courier" w:hAnsi="Courier"/>
      <w:noProof/>
      <w:sz w:val="14"/>
      <w:szCs w:val="24"/>
      <w:lang w:val="de-AT"/>
    </w:rPr>
  </w:style>
  <w:style w:type="character" w:customStyle="1" w:styleId="KopfzeileZchn">
    <w:name w:val="Kopfzeile Zchn"/>
    <w:basedOn w:val="Absatz-Standardschriftart"/>
    <w:link w:val="Kopfzeile"/>
    <w:uiPriority w:val="99"/>
    <w:rsid w:val="00411B7E"/>
    <w:rPr>
      <w:rFonts w:ascii="Courier" w:hAnsi="Courier" w:cs="Times New Roman (Textkörper CS)"/>
      <w:noProof/>
      <w:sz w:val="14"/>
    </w:rPr>
  </w:style>
  <w:style w:type="numbering" w:customStyle="1" w:styleId="AktuelleListe1">
    <w:name w:val="Aktuelle Liste1"/>
    <w:uiPriority w:val="99"/>
    <w:rsid w:val="00776CBD"/>
    <w:pPr>
      <w:numPr>
        <w:numId w:val="2"/>
      </w:numPr>
    </w:pPr>
  </w:style>
  <w:style w:type="numbering" w:customStyle="1" w:styleId="AktuelleListe2">
    <w:name w:val="Aktuelle Liste2"/>
    <w:uiPriority w:val="99"/>
    <w:rsid w:val="00111326"/>
    <w:pPr>
      <w:numPr>
        <w:numId w:val="3"/>
      </w:numPr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E826FA"/>
    <w:rPr>
      <w:rFonts w:cs="Times New Roman (Textkörper CS)"/>
      <w:b/>
      <w:sz w:val="20"/>
      <w:szCs w:val="22"/>
    </w:rPr>
  </w:style>
  <w:style w:type="numbering" w:customStyle="1" w:styleId="AktuelleListe3">
    <w:name w:val="Aktuelle Liste3"/>
    <w:uiPriority w:val="99"/>
    <w:rsid w:val="00111326"/>
    <w:pPr>
      <w:numPr>
        <w:numId w:val="4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A86B62"/>
    <w:rPr>
      <w:rFonts w:cs="Times New Roman (Textkörper CS)"/>
      <w:b/>
      <w:sz w:val="20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633B8"/>
    <w:rPr>
      <w:rFonts w:cs="Times New Roman (Textkörper CS)"/>
      <w:b/>
      <w:sz w:val="20"/>
      <w:szCs w:val="22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826FA"/>
    <w:rPr>
      <w:rFonts w:asciiTheme="majorHAnsi" w:eastAsiaTheme="majorEastAsia" w:hAnsiTheme="majorHAnsi" w:cstheme="majorBidi"/>
      <w:iCs/>
      <w:sz w:val="20"/>
      <w:szCs w:val="22"/>
      <w:lang w:val="de-DE"/>
    </w:rPr>
  </w:style>
  <w:style w:type="paragraph" w:customStyle="1" w:styleId="berschriften">
    <w:name w:val="Überschriften"/>
    <w:basedOn w:val="Standard"/>
    <w:next w:val="Standard"/>
    <w:qFormat/>
    <w:rsid w:val="000E08E7"/>
    <w:rPr>
      <w:b/>
      <w:lang w:val="de-AT"/>
    </w:rPr>
  </w:style>
  <w:style w:type="numbering" w:customStyle="1" w:styleId="Formatvorlage1">
    <w:name w:val="Formatvorlage1"/>
    <w:uiPriority w:val="99"/>
    <w:rsid w:val="00C60176"/>
    <w:pPr>
      <w:numPr>
        <w:numId w:val="1"/>
      </w:numPr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857D58"/>
    <w:rPr>
      <w:color w:val="605E5C"/>
      <w:shd w:val="clear" w:color="auto" w:fill="E1DFDD"/>
    </w:rPr>
  </w:style>
  <w:style w:type="character" w:styleId="Seitenzahl">
    <w:name w:val="page number"/>
    <w:basedOn w:val="Absatz-Standardschriftart"/>
    <w:uiPriority w:val="99"/>
    <w:semiHidden/>
    <w:unhideWhenUsed/>
    <w:rsid w:val="00017997"/>
  </w:style>
  <w:style w:type="paragraph" w:styleId="Listenabsatz">
    <w:name w:val="List Paragraph"/>
    <w:basedOn w:val="Standard"/>
    <w:uiPriority w:val="34"/>
    <w:rsid w:val="00A0386E"/>
    <w:pPr>
      <w:ind w:left="720"/>
      <w:contextualSpacing/>
    </w:pPr>
  </w:style>
  <w:style w:type="paragraph" w:customStyle="1" w:styleId="Aufzhlung">
    <w:name w:val="Aufzählung"/>
    <w:basedOn w:val="berschriften"/>
    <w:qFormat/>
    <w:rsid w:val="00E826FA"/>
    <w:pPr>
      <w:numPr>
        <w:numId w:val="5"/>
      </w:numPr>
      <w:tabs>
        <w:tab w:val="clear" w:pos="284"/>
      </w:tabs>
      <w:ind w:left="454" w:hanging="454"/>
    </w:pPr>
    <w:rPr>
      <w:b w:val="0"/>
    </w:rPr>
  </w:style>
  <w:style w:type="numbering" w:customStyle="1" w:styleId="AktuelleListe4">
    <w:name w:val="Aktuelle Liste4"/>
    <w:uiPriority w:val="99"/>
    <w:rsid w:val="00602AF5"/>
    <w:pPr>
      <w:numPr>
        <w:numId w:val="6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E826FA"/>
    <w:rPr>
      <w:rFonts w:asciiTheme="majorHAnsi" w:eastAsiaTheme="majorEastAsia" w:hAnsiTheme="majorHAnsi" w:cstheme="majorBidi"/>
      <w:color w:val="000000" w:themeColor="text1"/>
      <w:sz w:val="20"/>
      <w:szCs w:val="22"/>
      <w:lang w:val="de-DE"/>
    </w:rPr>
  </w:style>
  <w:style w:type="numbering" w:customStyle="1" w:styleId="AktuelleListe5">
    <w:name w:val="Aktuelle Liste5"/>
    <w:uiPriority w:val="99"/>
    <w:rsid w:val="00A80FD2"/>
    <w:pPr>
      <w:numPr>
        <w:numId w:val="7"/>
      </w:numPr>
    </w:pPr>
  </w:style>
  <w:style w:type="numbering" w:customStyle="1" w:styleId="AktuelleListe6">
    <w:name w:val="Aktuelle Liste6"/>
    <w:uiPriority w:val="99"/>
    <w:rsid w:val="00A80FD2"/>
    <w:pPr>
      <w:numPr>
        <w:numId w:val="8"/>
      </w:numPr>
    </w:pPr>
  </w:style>
  <w:style w:type="numbering" w:customStyle="1" w:styleId="AktuelleListe7">
    <w:name w:val="Aktuelle Liste7"/>
    <w:uiPriority w:val="99"/>
    <w:rsid w:val="00235E2A"/>
    <w:pPr>
      <w:numPr>
        <w:numId w:val="9"/>
      </w:numPr>
    </w:pPr>
  </w:style>
  <w:style w:type="numbering" w:customStyle="1" w:styleId="AktuelleListe8">
    <w:name w:val="Aktuelle Liste8"/>
    <w:uiPriority w:val="99"/>
    <w:rsid w:val="00235E2A"/>
    <w:pPr>
      <w:numPr>
        <w:numId w:val="10"/>
      </w:numPr>
    </w:pPr>
  </w:style>
  <w:style w:type="numbering" w:customStyle="1" w:styleId="AktuelleListe9">
    <w:name w:val="Aktuelle Liste9"/>
    <w:uiPriority w:val="99"/>
    <w:rsid w:val="00235E2A"/>
    <w:pPr>
      <w:numPr>
        <w:numId w:val="11"/>
      </w:numPr>
    </w:pPr>
  </w:style>
  <w:style w:type="numbering" w:customStyle="1" w:styleId="AktuelleListe10">
    <w:name w:val="Aktuelle Liste10"/>
    <w:uiPriority w:val="99"/>
    <w:rsid w:val="00235E2A"/>
    <w:pPr>
      <w:numPr>
        <w:numId w:val="12"/>
      </w:numPr>
    </w:pPr>
  </w:style>
  <w:style w:type="numbering" w:customStyle="1" w:styleId="AktuelleListe11">
    <w:name w:val="Aktuelle Liste11"/>
    <w:uiPriority w:val="99"/>
    <w:rsid w:val="00235E2A"/>
    <w:pPr>
      <w:numPr>
        <w:numId w:val="13"/>
      </w:numPr>
    </w:pPr>
  </w:style>
  <w:style w:type="numbering" w:customStyle="1" w:styleId="AktuelleListe12">
    <w:name w:val="Aktuelle Liste12"/>
    <w:uiPriority w:val="99"/>
    <w:rsid w:val="00235E2A"/>
    <w:pPr>
      <w:numPr>
        <w:numId w:val="14"/>
      </w:numPr>
    </w:pPr>
  </w:style>
  <w:style w:type="numbering" w:customStyle="1" w:styleId="AktuelleListe13">
    <w:name w:val="Aktuelle Liste13"/>
    <w:uiPriority w:val="99"/>
    <w:rsid w:val="00235E2A"/>
    <w:pPr>
      <w:numPr>
        <w:numId w:val="15"/>
      </w:numPr>
    </w:pPr>
  </w:style>
  <w:style w:type="numbering" w:customStyle="1" w:styleId="AktuelleListe14">
    <w:name w:val="Aktuelle Liste14"/>
    <w:uiPriority w:val="99"/>
    <w:rsid w:val="00235E2A"/>
    <w:pPr>
      <w:numPr>
        <w:numId w:val="16"/>
      </w:numPr>
    </w:pPr>
  </w:style>
  <w:style w:type="numbering" w:customStyle="1" w:styleId="AktuelleListe15">
    <w:name w:val="Aktuelle Liste15"/>
    <w:uiPriority w:val="99"/>
    <w:rsid w:val="00F72898"/>
    <w:pPr>
      <w:numPr>
        <w:numId w:val="17"/>
      </w:numPr>
    </w:pPr>
  </w:style>
  <w:style w:type="numbering" w:customStyle="1" w:styleId="AktuelleListe16">
    <w:name w:val="Aktuelle Liste16"/>
    <w:uiPriority w:val="99"/>
    <w:rsid w:val="00F72898"/>
    <w:pPr>
      <w:numPr>
        <w:numId w:val="18"/>
      </w:numPr>
    </w:pPr>
  </w:style>
  <w:style w:type="numbering" w:customStyle="1" w:styleId="AktuelleListe17">
    <w:name w:val="Aktuelle Liste17"/>
    <w:uiPriority w:val="99"/>
    <w:rsid w:val="00C45A51"/>
    <w:pPr>
      <w:numPr>
        <w:numId w:val="19"/>
      </w:numPr>
    </w:pPr>
  </w:style>
  <w:style w:type="numbering" w:customStyle="1" w:styleId="AktuelleListe18">
    <w:name w:val="Aktuelle Liste18"/>
    <w:uiPriority w:val="99"/>
    <w:rsid w:val="00C45A51"/>
    <w:pPr>
      <w:numPr>
        <w:numId w:val="20"/>
      </w:numPr>
    </w:pPr>
  </w:style>
  <w:style w:type="numbering" w:customStyle="1" w:styleId="AktuelleListe19">
    <w:name w:val="Aktuelle Liste19"/>
    <w:uiPriority w:val="99"/>
    <w:rsid w:val="00C45A51"/>
    <w:pPr>
      <w:numPr>
        <w:numId w:val="21"/>
      </w:numPr>
    </w:pPr>
  </w:style>
  <w:style w:type="numbering" w:customStyle="1" w:styleId="AktuelleListe20">
    <w:name w:val="Aktuelle Liste20"/>
    <w:uiPriority w:val="99"/>
    <w:rsid w:val="00C45A51"/>
    <w:pPr>
      <w:numPr>
        <w:numId w:val="22"/>
      </w:numPr>
    </w:pPr>
  </w:style>
  <w:style w:type="numbering" w:customStyle="1" w:styleId="AktuelleListe21">
    <w:name w:val="Aktuelle Liste21"/>
    <w:uiPriority w:val="99"/>
    <w:rsid w:val="00EA6D25"/>
    <w:pPr>
      <w:numPr>
        <w:numId w:val="23"/>
      </w:numPr>
    </w:pPr>
  </w:style>
  <w:style w:type="numbering" w:customStyle="1" w:styleId="AktuelleListe22">
    <w:name w:val="Aktuelle Liste22"/>
    <w:uiPriority w:val="99"/>
    <w:rsid w:val="00EA6D25"/>
    <w:pPr>
      <w:numPr>
        <w:numId w:val="24"/>
      </w:numPr>
    </w:pPr>
  </w:style>
  <w:style w:type="numbering" w:customStyle="1" w:styleId="AktuelleListe23">
    <w:name w:val="Aktuelle Liste23"/>
    <w:uiPriority w:val="99"/>
    <w:rsid w:val="00EA6D25"/>
    <w:pPr>
      <w:numPr>
        <w:numId w:val="25"/>
      </w:numPr>
    </w:pPr>
  </w:style>
  <w:style w:type="numbering" w:customStyle="1" w:styleId="AktuelleListe24">
    <w:name w:val="Aktuelle Liste24"/>
    <w:uiPriority w:val="99"/>
    <w:rsid w:val="00EA6D25"/>
    <w:pPr>
      <w:numPr>
        <w:numId w:val="26"/>
      </w:numPr>
    </w:pPr>
  </w:style>
  <w:style w:type="numbering" w:customStyle="1" w:styleId="AktuelleListe25">
    <w:name w:val="Aktuelle Liste25"/>
    <w:uiPriority w:val="99"/>
    <w:rsid w:val="00EA6D25"/>
    <w:pPr>
      <w:numPr>
        <w:numId w:val="27"/>
      </w:numPr>
    </w:pPr>
  </w:style>
  <w:style w:type="numbering" w:customStyle="1" w:styleId="AktuelleListe26">
    <w:name w:val="Aktuelle Liste26"/>
    <w:uiPriority w:val="99"/>
    <w:rsid w:val="00EA6D25"/>
    <w:pPr>
      <w:numPr>
        <w:numId w:val="28"/>
      </w:numPr>
    </w:pPr>
  </w:style>
  <w:style w:type="numbering" w:customStyle="1" w:styleId="AktuelleListe27">
    <w:name w:val="Aktuelle Liste27"/>
    <w:uiPriority w:val="99"/>
    <w:rsid w:val="00EA6D25"/>
    <w:pPr>
      <w:numPr>
        <w:numId w:val="29"/>
      </w:numPr>
    </w:pPr>
  </w:style>
  <w:style w:type="numbering" w:customStyle="1" w:styleId="AktuelleListe28">
    <w:name w:val="Aktuelle Liste28"/>
    <w:uiPriority w:val="99"/>
    <w:rsid w:val="00EA6D25"/>
    <w:pPr>
      <w:numPr>
        <w:numId w:val="30"/>
      </w:numPr>
    </w:pPr>
  </w:style>
  <w:style w:type="numbering" w:customStyle="1" w:styleId="AktuelleListe29">
    <w:name w:val="Aktuelle Liste29"/>
    <w:uiPriority w:val="99"/>
    <w:rsid w:val="00E826FA"/>
    <w:pPr>
      <w:numPr>
        <w:numId w:val="31"/>
      </w:numPr>
    </w:pPr>
  </w:style>
  <w:style w:type="numbering" w:customStyle="1" w:styleId="AktuelleListe30">
    <w:name w:val="Aktuelle Liste30"/>
    <w:uiPriority w:val="99"/>
    <w:rsid w:val="00E826FA"/>
    <w:pPr>
      <w:numPr>
        <w:numId w:val="32"/>
      </w:numPr>
    </w:pPr>
  </w:style>
  <w:style w:type="numbering" w:customStyle="1" w:styleId="AktuelleListe31">
    <w:name w:val="Aktuelle Liste31"/>
    <w:uiPriority w:val="99"/>
    <w:rsid w:val="00E826FA"/>
    <w:pPr>
      <w:numPr>
        <w:numId w:val="33"/>
      </w:numPr>
    </w:pPr>
  </w:style>
  <w:style w:type="numbering" w:customStyle="1" w:styleId="AktuelleListe32">
    <w:name w:val="Aktuelle Liste32"/>
    <w:uiPriority w:val="99"/>
    <w:rsid w:val="00E826FA"/>
    <w:pPr>
      <w:numPr>
        <w:numId w:val="34"/>
      </w:numPr>
    </w:pPr>
  </w:style>
  <w:style w:type="numbering" w:customStyle="1" w:styleId="AktuelleListe33">
    <w:name w:val="Aktuelle Liste33"/>
    <w:uiPriority w:val="99"/>
    <w:rsid w:val="00E826FA"/>
    <w:pPr>
      <w:numPr>
        <w:numId w:val="35"/>
      </w:numPr>
    </w:pPr>
  </w:style>
  <w:style w:type="numbering" w:customStyle="1" w:styleId="AktuelleListe34">
    <w:name w:val="Aktuelle Liste34"/>
    <w:uiPriority w:val="99"/>
    <w:rsid w:val="00E826FA"/>
    <w:pPr>
      <w:numPr>
        <w:numId w:val="36"/>
      </w:numPr>
    </w:pPr>
  </w:style>
  <w:style w:type="numbering" w:customStyle="1" w:styleId="AktuelleListe35">
    <w:name w:val="Aktuelle Liste35"/>
    <w:uiPriority w:val="99"/>
    <w:rsid w:val="00E826FA"/>
    <w:pPr>
      <w:numPr>
        <w:numId w:val="37"/>
      </w:numPr>
    </w:pPr>
  </w:style>
  <w:style w:type="paragraph" w:customStyle="1" w:styleId="StandardEinzug1">
    <w:name w:val="Standard Einzug 1"/>
    <w:basedOn w:val="Standard"/>
    <w:qFormat/>
    <w:rsid w:val="0046006F"/>
    <w:pPr>
      <w:tabs>
        <w:tab w:val="clear" w:pos="454"/>
        <w:tab w:val="left" w:pos="1134"/>
      </w:tabs>
      <w:ind w:left="454"/>
    </w:pPr>
    <w:rPr>
      <w:lang w:val="de-AT"/>
    </w:rPr>
  </w:style>
  <w:style w:type="numbering" w:customStyle="1" w:styleId="AktuelleListe36">
    <w:name w:val="Aktuelle Liste36"/>
    <w:uiPriority w:val="99"/>
    <w:rsid w:val="00DC1516"/>
    <w:pPr>
      <w:numPr>
        <w:numId w:val="39"/>
      </w:numPr>
    </w:pPr>
  </w:style>
  <w:style w:type="numbering" w:customStyle="1" w:styleId="AktuelleListe37">
    <w:name w:val="Aktuelle Liste37"/>
    <w:uiPriority w:val="99"/>
    <w:rsid w:val="00DC1516"/>
    <w:pPr>
      <w:numPr>
        <w:numId w:val="40"/>
      </w:numPr>
    </w:pPr>
  </w:style>
  <w:style w:type="numbering" w:customStyle="1" w:styleId="AktuelleListe38">
    <w:name w:val="Aktuelle Liste38"/>
    <w:uiPriority w:val="99"/>
    <w:rsid w:val="00DC1516"/>
    <w:pPr>
      <w:numPr>
        <w:numId w:val="41"/>
      </w:numPr>
    </w:pPr>
  </w:style>
  <w:style w:type="numbering" w:customStyle="1" w:styleId="AktuelleListe39">
    <w:name w:val="Aktuelle Liste39"/>
    <w:uiPriority w:val="99"/>
    <w:rsid w:val="00DC1516"/>
    <w:pPr>
      <w:numPr>
        <w:numId w:val="42"/>
      </w:numPr>
    </w:pPr>
  </w:style>
  <w:style w:type="numbering" w:customStyle="1" w:styleId="AktuelleListe40">
    <w:name w:val="Aktuelle Liste40"/>
    <w:uiPriority w:val="99"/>
    <w:rsid w:val="00DC1516"/>
    <w:pPr>
      <w:numPr>
        <w:numId w:val="43"/>
      </w:numPr>
    </w:pPr>
  </w:style>
  <w:style w:type="numbering" w:customStyle="1" w:styleId="AktuelleListe41">
    <w:name w:val="Aktuelle Liste41"/>
    <w:uiPriority w:val="99"/>
    <w:rsid w:val="00DC1516"/>
    <w:pPr>
      <w:numPr>
        <w:numId w:val="44"/>
      </w:numPr>
    </w:pPr>
  </w:style>
  <w:style w:type="numbering" w:customStyle="1" w:styleId="AktuelleListe42">
    <w:name w:val="Aktuelle Liste42"/>
    <w:uiPriority w:val="99"/>
    <w:rsid w:val="00DC1516"/>
    <w:pPr>
      <w:numPr>
        <w:numId w:val="45"/>
      </w:numPr>
    </w:pPr>
  </w:style>
  <w:style w:type="numbering" w:customStyle="1" w:styleId="AktuelleListe43">
    <w:name w:val="Aktuelle Liste43"/>
    <w:uiPriority w:val="99"/>
    <w:rsid w:val="00DC1516"/>
    <w:pPr>
      <w:numPr>
        <w:numId w:val="46"/>
      </w:numPr>
    </w:pPr>
  </w:style>
  <w:style w:type="numbering" w:customStyle="1" w:styleId="AktuelleListe44">
    <w:name w:val="Aktuelle Liste44"/>
    <w:uiPriority w:val="99"/>
    <w:rsid w:val="00DC1516"/>
    <w:pPr>
      <w:numPr>
        <w:numId w:val="47"/>
      </w:numPr>
    </w:pPr>
  </w:style>
  <w:style w:type="paragraph" w:customStyle="1" w:styleId="AufzhlungEinzug1">
    <w:name w:val="Aufzählung Einzug 1"/>
    <w:basedOn w:val="Aufzhlung"/>
    <w:qFormat/>
    <w:rsid w:val="00777860"/>
    <w:pPr>
      <w:ind w:left="908"/>
    </w:pPr>
  </w:style>
  <w:style w:type="character" w:styleId="Hervorhebung">
    <w:name w:val="Emphasis"/>
    <w:basedOn w:val="Absatz-Standardschriftart"/>
    <w:uiPriority w:val="20"/>
    <w:qFormat/>
    <w:rsid w:val="0046006F"/>
    <w:rPr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B06A03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06A03"/>
    <w:rPr>
      <w:rFonts w:asciiTheme="majorHAnsi" w:eastAsiaTheme="majorEastAsia" w:hAnsiTheme="majorHAnsi" w:cstheme="majorBidi"/>
      <w:spacing w:val="-10"/>
      <w:kern w:val="28"/>
      <w:sz w:val="48"/>
      <w:szCs w:val="56"/>
      <w:lang w:val="de-DE"/>
    </w:rPr>
  </w:style>
  <w:style w:type="paragraph" w:styleId="Verzeichnis1">
    <w:name w:val="toc 1"/>
    <w:basedOn w:val="Standard"/>
    <w:next w:val="Standard"/>
    <w:uiPriority w:val="39"/>
    <w:unhideWhenUsed/>
    <w:rsid w:val="00850119"/>
    <w:pPr>
      <w:tabs>
        <w:tab w:val="right" w:leader="dot" w:pos="8210"/>
      </w:tabs>
      <w:spacing w:before="200" w:after="100"/>
      <w:ind w:left="454" w:hanging="454"/>
    </w:pPr>
    <w:rPr>
      <w:b/>
    </w:rPr>
  </w:style>
  <w:style w:type="paragraph" w:styleId="Verzeichnis2">
    <w:name w:val="toc 2"/>
    <w:basedOn w:val="Standard"/>
    <w:next w:val="Standard"/>
    <w:uiPriority w:val="39"/>
    <w:unhideWhenUsed/>
    <w:rsid w:val="00FC7735"/>
    <w:pPr>
      <w:tabs>
        <w:tab w:val="clear" w:pos="454"/>
      </w:tabs>
      <w:spacing w:after="100"/>
      <w:ind w:left="1021" w:hanging="567"/>
    </w:pPr>
  </w:style>
  <w:style w:type="character" w:styleId="Hyperlink">
    <w:name w:val="Hyperlink"/>
    <w:basedOn w:val="Absatz-Standardschriftart"/>
    <w:uiPriority w:val="99"/>
    <w:unhideWhenUsed/>
    <w:rsid w:val="00B06A03"/>
    <w:rPr>
      <w:color w:val="000000" w:themeColor="hyperlink"/>
      <w:u w:val="single"/>
    </w:rPr>
  </w:style>
  <w:style w:type="paragraph" w:customStyle="1" w:styleId="AufzhlungEinzug2">
    <w:name w:val="Aufzählung Einzug 2"/>
    <w:basedOn w:val="Standard"/>
    <w:qFormat/>
    <w:rsid w:val="00F06E0F"/>
    <w:pPr>
      <w:numPr>
        <w:numId w:val="48"/>
      </w:numPr>
    </w:pPr>
  </w:style>
  <w:style w:type="paragraph" w:customStyle="1" w:styleId="StandardEinzug2">
    <w:name w:val="Standard Einzug 2"/>
    <w:basedOn w:val="Standard"/>
    <w:qFormat/>
    <w:rsid w:val="00F06E0F"/>
    <w:pPr>
      <w:ind w:left="1134"/>
    </w:pPr>
  </w:style>
  <w:style w:type="numbering" w:customStyle="1" w:styleId="AktuelleListe45">
    <w:name w:val="Aktuelle Liste45"/>
    <w:uiPriority w:val="99"/>
    <w:rsid w:val="00F06E0F"/>
    <w:pPr>
      <w:numPr>
        <w:numId w:val="49"/>
      </w:numPr>
    </w:pPr>
  </w:style>
  <w:style w:type="paragraph" w:styleId="Verzeichnis3">
    <w:name w:val="toc 3"/>
    <w:basedOn w:val="Standard"/>
    <w:next w:val="Standard"/>
    <w:uiPriority w:val="39"/>
    <w:unhideWhenUsed/>
    <w:rsid w:val="00850119"/>
    <w:pPr>
      <w:tabs>
        <w:tab w:val="clear" w:pos="454"/>
      </w:tabs>
      <w:spacing w:after="100"/>
      <w:ind w:left="1928" w:hanging="907"/>
    </w:pPr>
  </w:style>
  <w:style w:type="paragraph" w:styleId="Beschriftung">
    <w:name w:val="caption"/>
    <w:basedOn w:val="Standard"/>
    <w:next w:val="Standard"/>
    <w:uiPriority w:val="35"/>
    <w:unhideWhenUsed/>
    <w:rsid w:val="00BF62D0"/>
    <w:pPr>
      <w:spacing w:before="100" w:after="240" w:line="240" w:lineRule="auto"/>
    </w:pPr>
    <w:rPr>
      <w:iCs/>
      <w:color w:val="000000" w:themeColor="text2"/>
      <w:sz w:val="16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F62D0"/>
    <w:pPr>
      <w:spacing w:line="240" w:lineRule="auto"/>
    </w:pPr>
    <w:rPr>
      <w:sz w:val="12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F62D0"/>
    <w:rPr>
      <w:rFonts w:cs="Times New Roman (Textkörper CS)"/>
      <w:sz w:val="12"/>
      <w:szCs w:val="20"/>
      <w:lang w:val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BF62D0"/>
    <w:rPr>
      <w:vertAlign w:val="superscript"/>
    </w:rPr>
  </w:style>
  <w:style w:type="paragraph" w:styleId="Abbildungsverzeichnis">
    <w:name w:val="table of figures"/>
    <w:basedOn w:val="Standard"/>
    <w:next w:val="Standard"/>
    <w:uiPriority w:val="99"/>
    <w:unhideWhenUsed/>
    <w:rsid w:val="00386423"/>
    <w:pPr>
      <w:tabs>
        <w:tab w:val="clear" w:pos="454"/>
      </w:tabs>
    </w:pPr>
  </w:style>
  <w:style w:type="paragraph" w:customStyle="1" w:styleId="berschriftenVerzeichnisse">
    <w:name w:val="Überschriften Verzeichnisse"/>
    <w:basedOn w:val="berschriften"/>
    <w:next w:val="Standard"/>
    <w:qFormat/>
    <w:rsid w:val="00290889"/>
  </w:style>
  <w:style w:type="paragraph" w:styleId="Verzeichnis4">
    <w:name w:val="toc 4"/>
    <w:basedOn w:val="Standard"/>
    <w:next w:val="Standard"/>
    <w:uiPriority w:val="39"/>
    <w:unhideWhenUsed/>
    <w:rsid w:val="00290889"/>
    <w:pPr>
      <w:tabs>
        <w:tab w:val="clear" w:pos="454"/>
      </w:tabs>
      <w:spacing w:after="100"/>
      <w:ind w:left="1361" w:hanging="907"/>
    </w:pPr>
    <w:rPr>
      <w:b/>
    </w:rPr>
  </w:style>
  <w:style w:type="paragraph" w:styleId="Literaturverzeichnis">
    <w:name w:val="Bibliography"/>
    <w:basedOn w:val="Standard"/>
    <w:next w:val="Standard"/>
    <w:uiPriority w:val="37"/>
    <w:unhideWhenUsed/>
    <w:rsid w:val="00734595"/>
  </w:style>
  <w:style w:type="character" w:styleId="Kommentarzeichen">
    <w:name w:val="annotation reference"/>
    <w:basedOn w:val="Absatz-Standardschriftart"/>
    <w:uiPriority w:val="99"/>
    <w:semiHidden/>
    <w:unhideWhenUsed/>
    <w:rsid w:val="0093346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3346A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3346A"/>
    <w:rPr>
      <w:rFonts w:cs="Times New Roman (Textkörper CS)"/>
      <w:sz w:val="20"/>
      <w:szCs w:val="20"/>
      <w:lang w:val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3346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3346A"/>
    <w:rPr>
      <w:rFonts w:cs="Times New Roman (Textkörper CS)"/>
      <w:b/>
      <w:bCs/>
      <w:sz w:val="20"/>
      <w:szCs w:val="20"/>
      <w:lang w:val="de-DE"/>
    </w:rPr>
  </w:style>
  <w:style w:type="paragraph" w:customStyle="1" w:styleId="Formularnamen">
    <w:name w:val="Formularnamen"/>
    <w:basedOn w:val="Standard"/>
    <w:qFormat/>
    <w:rsid w:val="00554644"/>
    <w:pPr>
      <w:tabs>
        <w:tab w:val="clear" w:pos="454"/>
      </w:tabs>
      <w:spacing w:line="240" w:lineRule="auto"/>
    </w:pPr>
    <w:rPr>
      <w:rFonts w:ascii="Courier New" w:eastAsia="Times New Roman" w:hAnsi="Courier New" w:cstheme="minorBidi"/>
      <w:color w:val="000000" w:themeColor="text1"/>
      <w:sz w:val="13"/>
      <w:szCs w:val="24"/>
      <w:lang w:val="de-AT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679F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923CB"/>
    <w:rPr>
      <w:color w:val="7C928E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DF7D6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halli\Desktop\Test%20Templates\Berich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A8117CFCF9848DC8F0769BB5BFB619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F86AA5-3F86-4302-A8CF-ABC07676D084}"/>
      </w:docPartPr>
      <w:docPartBody>
        <w:p w:rsidR="0087409B" w:rsidRDefault="00D37BDB" w:rsidP="00D37BDB">
          <w:pPr>
            <w:pStyle w:val="4A8117CFCF9848DC8F0769BB5BFB6197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806B60D85DF4AAE81CBEC3054B177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C76E64E-B123-49F1-A669-6EE23982767C}"/>
      </w:docPartPr>
      <w:docPartBody>
        <w:p w:rsidR="0087409B" w:rsidRDefault="00D37BDB" w:rsidP="00D37BDB">
          <w:pPr>
            <w:pStyle w:val="B806B60D85DF4AAE81CBEC3054B17705"/>
          </w:pPr>
          <w:r w:rsidRPr="008275C8">
            <w:rPr>
              <w:rStyle w:val="Platzhaltertext"/>
            </w:rPr>
            <w:t>Wählen Sie ein Element aus.</w:t>
          </w:r>
        </w:p>
      </w:docPartBody>
    </w:docPart>
    <w:docPart>
      <w:docPartPr>
        <w:name w:val="B1C2908E38834154BF1C1B681B9894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0BE6AE1-DCF8-4606-870A-BE9186D687AC}"/>
      </w:docPartPr>
      <w:docPartBody>
        <w:p w:rsidR="0087409B" w:rsidRDefault="00D37BDB" w:rsidP="00D37BDB">
          <w:pPr>
            <w:pStyle w:val="B1C2908E38834154BF1C1B681B98948B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F8A7DD8F5164AACB74410989AF834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8900D43-D329-4139-B1BA-768D1FA9DE34}"/>
      </w:docPartPr>
      <w:docPartBody>
        <w:p w:rsidR="0087409B" w:rsidRDefault="00D37BDB" w:rsidP="00D37BDB">
          <w:pPr>
            <w:pStyle w:val="9F8A7DD8F5164AACB74410989AF8349C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7C74137408D4A549C86E1AF98FD3A4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77D541-9CFA-46ED-895A-2A81CFE0248F}"/>
      </w:docPartPr>
      <w:docPartBody>
        <w:p w:rsidR="0087409B" w:rsidRDefault="00D37BDB" w:rsidP="00D37BDB">
          <w:pPr>
            <w:pStyle w:val="07C74137408D4A549C86E1AF98FD3A49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F3C92A1781B4508B397EC6F3FB4FD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944350E-C63A-42CC-9955-30E4FA740400}"/>
      </w:docPartPr>
      <w:docPartBody>
        <w:p w:rsidR="0087409B" w:rsidRDefault="00D37BDB" w:rsidP="00D37BDB">
          <w:pPr>
            <w:pStyle w:val="0F3C92A1781B4508B397EC6F3FB4FDBE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A755347A4B0429EB0068D5FE041C8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825BB7-4825-435E-A1FF-DC2F4F860186}"/>
      </w:docPartPr>
      <w:docPartBody>
        <w:p w:rsidR="0087409B" w:rsidRDefault="00D37BDB" w:rsidP="00D37BDB">
          <w:pPr>
            <w:pStyle w:val="4A755347A4B0429EB0068D5FE041C83A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700AAD0282146F381D32A689C3347B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50E55F-3DAB-49F8-A697-A6A0C72A7294}"/>
      </w:docPartPr>
      <w:docPartBody>
        <w:p w:rsidR="0087409B" w:rsidRDefault="00D37BDB" w:rsidP="00D37BDB">
          <w:pPr>
            <w:pStyle w:val="9700AAD0282146F381D32A689C3347B1"/>
          </w:pPr>
          <w:r w:rsidRPr="008275C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FB4CB78F09C48C7B03F5749B07F6B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E2F439E-5532-42B0-9B0C-1C47E9B604CD}"/>
      </w:docPartPr>
      <w:docPartBody>
        <w:p w:rsidR="0087409B" w:rsidRDefault="00D37BDB" w:rsidP="00D37BDB">
          <w:pPr>
            <w:pStyle w:val="5FB4CB78F09C48C7B03F5749B07F6B8B"/>
          </w:pPr>
          <w:r w:rsidRPr="008275C8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1A0B2AB18672434790DA0805FD89C4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56425F-D875-4003-96D7-2F13FEC07C2D}"/>
      </w:docPartPr>
      <w:docPartBody>
        <w:p w:rsidR="0087409B" w:rsidRDefault="00D37BDB" w:rsidP="00D37BDB">
          <w:pPr>
            <w:pStyle w:val="1A0B2AB18672434790DA0805FD89C470"/>
          </w:pPr>
          <w:r w:rsidRPr="008275C8">
            <w:rPr>
              <w:rStyle w:val="Platzhaltertext"/>
            </w:rPr>
            <w:t>Klicken oder tippen Sie,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Textkörper CS)">
    <w:altName w:val="Times New Roman"/>
    <w:charset w:val="00"/>
    <w:family w:val="roman"/>
    <w:pitch w:val="default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DB"/>
    <w:rsid w:val="00085297"/>
    <w:rsid w:val="001426B2"/>
    <w:rsid w:val="00144AE1"/>
    <w:rsid w:val="001802A7"/>
    <w:rsid w:val="001D0F0A"/>
    <w:rsid w:val="00207794"/>
    <w:rsid w:val="002D4113"/>
    <w:rsid w:val="003B270C"/>
    <w:rsid w:val="0042710D"/>
    <w:rsid w:val="00516074"/>
    <w:rsid w:val="00583DF1"/>
    <w:rsid w:val="00591FC6"/>
    <w:rsid w:val="005D05FF"/>
    <w:rsid w:val="005D1FFC"/>
    <w:rsid w:val="006628A2"/>
    <w:rsid w:val="00662C0E"/>
    <w:rsid w:val="006A0649"/>
    <w:rsid w:val="006C41AA"/>
    <w:rsid w:val="00740368"/>
    <w:rsid w:val="0087409B"/>
    <w:rsid w:val="008867E8"/>
    <w:rsid w:val="00A932B3"/>
    <w:rsid w:val="00AE2FF3"/>
    <w:rsid w:val="00C6224D"/>
    <w:rsid w:val="00D37BDB"/>
    <w:rsid w:val="00D9795F"/>
    <w:rsid w:val="00DC76AB"/>
    <w:rsid w:val="00DF74B0"/>
    <w:rsid w:val="00F1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37BDB"/>
    <w:rPr>
      <w:color w:val="666666"/>
    </w:rPr>
  </w:style>
  <w:style w:type="paragraph" w:customStyle="1" w:styleId="4A8117CFCF9848DC8F0769BB5BFB6197">
    <w:name w:val="4A8117CFCF9848DC8F0769BB5BFB6197"/>
    <w:rsid w:val="00D37BDB"/>
  </w:style>
  <w:style w:type="paragraph" w:customStyle="1" w:styleId="B806B60D85DF4AAE81CBEC3054B17705">
    <w:name w:val="B806B60D85DF4AAE81CBEC3054B17705"/>
    <w:rsid w:val="00D37BDB"/>
  </w:style>
  <w:style w:type="paragraph" w:customStyle="1" w:styleId="B1C2908E38834154BF1C1B681B98948B">
    <w:name w:val="B1C2908E38834154BF1C1B681B98948B"/>
    <w:rsid w:val="00D37BDB"/>
  </w:style>
  <w:style w:type="paragraph" w:customStyle="1" w:styleId="9F8A7DD8F5164AACB74410989AF8349C">
    <w:name w:val="9F8A7DD8F5164AACB74410989AF8349C"/>
    <w:rsid w:val="00D37BDB"/>
  </w:style>
  <w:style w:type="paragraph" w:customStyle="1" w:styleId="07C74137408D4A549C86E1AF98FD3A49">
    <w:name w:val="07C74137408D4A549C86E1AF98FD3A49"/>
    <w:rsid w:val="00D37BDB"/>
  </w:style>
  <w:style w:type="paragraph" w:customStyle="1" w:styleId="0F3C92A1781B4508B397EC6F3FB4FDBE">
    <w:name w:val="0F3C92A1781B4508B397EC6F3FB4FDBE"/>
    <w:rsid w:val="00D37BDB"/>
  </w:style>
  <w:style w:type="paragraph" w:customStyle="1" w:styleId="4A755347A4B0429EB0068D5FE041C83A">
    <w:name w:val="4A755347A4B0429EB0068D5FE041C83A"/>
    <w:rsid w:val="00D37BDB"/>
  </w:style>
  <w:style w:type="paragraph" w:customStyle="1" w:styleId="9700AAD0282146F381D32A689C3347B1">
    <w:name w:val="9700AAD0282146F381D32A689C3347B1"/>
    <w:rsid w:val="00D37BDB"/>
  </w:style>
  <w:style w:type="paragraph" w:customStyle="1" w:styleId="5FB4CB78F09C48C7B03F5749B07F6B8B">
    <w:name w:val="5FB4CB78F09C48C7B03F5749B07F6B8B"/>
    <w:rsid w:val="00D37BDB"/>
  </w:style>
  <w:style w:type="paragraph" w:customStyle="1" w:styleId="1A0B2AB18672434790DA0805FD89C470">
    <w:name w:val="1A0B2AB18672434790DA0805FD89C470"/>
    <w:rsid w:val="00D37B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vetmeduni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9F1F64"/>
      </a:accent1>
      <a:accent2>
        <a:srgbClr val="A14D49"/>
      </a:accent2>
      <a:accent3>
        <a:srgbClr val="7C928E"/>
      </a:accent3>
      <a:accent4>
        <a:srgbClr val="287C41"/>
      </a:accent4>
      <a:accent5>
        <a:srgbClr val="5F5F5F"/>
      </a:accent5>
      <a:accent6>
        <a:srgbClr val="4D4D4D"/>
      </a:accent6>
      <a:hlink>
        <a:srgbClr val="000000"/>
      </a:hlink>
      <a:folHlink>
        <a:srgbClr val="7C92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>
  <b:Source>
    <b:Tag>Nac99</b:Tag>
    <b:SourceType>Book</b:SourceType>
    <b:Guid>{61E72D19-3899-6945-AF38-75EF239D6EF0}</b:Guid>
    <b:Author>
      <b:Author>
        <b:NameList>
          <b:Person>
            <b:Last>Nachname</b:Last>
            <b:First>Vorname</b:First>
          </b:Person>
        </b:NameList>
      </b:Author>
    </b:Author>
    <b:Title>Buchtitel</b:Title>
    <b:City>Wien</b:City>
    <b:Publisher>Verlag</b:Publisher>
    <b:Year>1999</b:Yea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etmed Dokument (typisiert)" ma:contentTypeID="0x010100DFCC7BF08E836541A615029B10C2E6C10D00A8857EE729197F48B0CC298715C54A78" ma:contentTypeVersion="20" ma:contentTypeDescription="" ma:contentTypeScope="" ma:versionID="0f793b23d6faf960fcc1f8d744cda377">
  <xsd:schema xmlns:xsd="http://www.w3.org/2001/XMLSchema" xmlns:xs="http://www.w3.org/2001/XMLSchema" xmlns:p="http://schemas.microsoft.com/office/2006/metadata/properties" xmlns:ns2="d5d50e20-a0d2-450d-88c7-2e44e1566d79" xmlns:ns3="8a635c72-4f83-4280-8f7e-835d402fc610" xmlns:ns4="f1facc9a-0b9d-424b-b3b8-3a442b2f0fe9" targetNamespace="http://schemas.microsoft.com/office/2006/metadata/properties" ma:root="true" ma:fieldsID="65b2cd22da4054861d5719d091efa5bb" ns2:_="" ns3:_="" ns4:_="">
    <xsd:import namespace="d5d50e20-a0d2-450d-88c7-2e44e1566d79"/>
    <xsd:import namespace="8a635c72-4f83-4280-8f7e-835d402fc610"/>
    <xsd:import namespace="f1facc9a-0b9d-424b-b3b8-3a442b2f0fe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axKeywordTaxHTField" minOccurs="0"/>
                <xsd:element ref="ns3:TaxCatchAll" minOccurs="0"/>
                <xsd:element ref="ns3:TaxCatchAllLabel" minOccurs="0"/>
                <xsd:element ref="ns2:mc3252a53f3746cd84b73e809bc279a6" minOccurs="0"/>
                <xsd:element ref="ns4:Anmerkungen" minOccurs="0"/>
                <xsd:element ref="ns4:Hier_x0020_finden_x0020_Sie" minOccurs="0"/>
                <xsd:element ref="ns4:Kategorie" minOccurs="0"/>
                <xsd:element ref="ns2:Details" minOccurs="0"/>
                <xsd:element ref="ns4:Sei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50e20-a0d2-450d-88c7-2e44e1566d79" elementFormDefault="qualified">
    <xsd:import namespace="http://schemas.microsoft.com/office/2006/documentManagement/types"/>
    <xsd:import namespace="http://schemas.microsoft.com/office/infopath/2007/PartnerControls"/>
    <xsd:element name="_dlc_DocId" ma:index="7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8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9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c3252a53f3746cd84b73e809bc279a6" ma:index="15" nillable="true" ma:taxonomy="true" ma:internalName="mc3252a53f3746cd84b73e809bc279a6" ma:taxonomyFieldName="Dokumententyp" ma:displayName="Dokumententyp" ma:default="3;#Allgemein|6866e575-f504-44a4-a164-b0d4384ac0cd" ma:fieldId="{6c3252a5-3f37-46cd-84b7-3e809bc279a6}" ma:sspId="066da75b-a05a-4867-8689-f33f8d0a18cc" ma:termSetId="95d2271e-3c8c-466d-9378-932433091d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etails" ma:index="20" nillable="true" ma:displayName="Details" ma:internalName="Detail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635c72-4f83-4280-8f7e-835d402fc610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Unternehmensstichwörter" ma:fieldId="{23f27201-bee3-471e-b2e7-b64fd8b7ca38}" ma:taxonomyMulti="true" ma:sspId="066da75b-a05a-4867-8689-f33f8d0a18c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0cf07ab-a376-4278-ab2e-3680e128a56b}" ma:internalName="TaxCatchAll" ma:showField="CatchAllData" ma:web="61c86a03-4e48-41ac-b8ba-b32c8d2d93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0cf07ab-a376-4278-ab2e-3680e128a56b}" ma:internalName="TaxCatchAllLabel" ma:readOnly="true" ma:showField="CatchAllDataLabel" ma:web="61c86a03-4e48-41ac-b8ba-b32c8d2d93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cc9a-0b9d-424b-b3b8-3a442b2f0fe9" elementFormDefault="qualified">
    <xsd:import namespace="http://schemas.microsoft.com/office/2006/documentManagement/types"/>
    <xsd:import namespace="http://schemas.microsoft.com/office/infopath/2007/PartnerControls"/>
    <xsd:element name="Anmerkungen" ma:index="17" nillable="true" ma:displayName="Anmerkungen" ma:internalName="Anmerkungen">
      <xsd:simpleType>
        <xsd:restriction base="dms:Text">
          <xsd:maxLength value="255"/>
        </xsd:restriction>
      </xsd:simpleType>
    </xsd:element>
    <xsd:element name="Hier_x0020_finden_x0020_Sie" ma:index="18" nillable="true" ma:displayName="Hier finden Sie" ma:format="Dropdown" ma:internalName="Hier_x0020_finden_x0020_Sie">
      <xsd:simpleType>
        <xsd:restriction base="dms:Choice">
          <xsd:enumeration value="Archiv"/>
          <xsd:enumeration value="250 Jahre Logo"/>
          <xsd:enumeration value="250 Jahre E-Mail Signatur"/>
          <xsd:enumeration value="250 Jahre PowerPoint Vorlage deutsch"/>
          <xsd:enumeration value="250 Jahre PowerPoint Vorlage englisch"/>
          <xsd:enumeration value="250 Jahre Brief Vorlage"/>
          <xsd:enumeration value="Datenschutz"/>
          <xsd:enumeration value="E-Mail Signaturen"/>
          <xsd:enumeration value="Excel Vorlage"/>
          <xsd:enumeration value="Informationen"/>
          <xsd:enumeration value="Leitfäden"/>
          <xsd:enumeration value="Offizielle Logo"/>
          <xsd:enumeration value="PowerPoint Vorlagen"/>
          <xsd:enumeration value="Visitenkarten"/>
          <xsd:enumeration value="Word Vorlagen"/>
          <xsd:enumeration value="Poster"/>
          <xsd:enumeration value="Guideline 2021"/>
        </xsd:restriction>
      </xsd:simpleType>
    </xsd:element>
    <xsd:element name="Kategorie" ma:index="19" nillable="true" ma:displayName="Kategorie" ma:list="{334e31f8-6d1d-4541-a084-7f301d86891e}" ma:internalName="Kategorie" ma:showField="Title">
      <xsd:simpleType>
        <xsd:restriction base="dms:Lookup"/>
      </xsd:simpleType>
    </xsd:element>
    <xsd:element name="Seite" ma:index="21" nillable="true" ma:displayName="Seite" ma:format="Dropdown" ma:internalName="Seite">
      <xsd:simpleType>
        <xsd:union memberTypes="dms:Text">
          <xsd:simpleType>
            <xsd:restriction base="dms:Choice">
              <xsd:enumeration value="Campus Management"/>
              <xsd:enumeration value="Fahrzeugverleih"/>
              <xsd:enumeration value="Grillplatz"/>
              <xsd:enumeration value="Kaskoversicherung Dienstfahrten"/>
              <xsd:enumeration value="Materiallager"/>
              <xsd:enumeration value="Medizin-Labortechnik"/>
              <xsd:enumeration value="Raumreservierung"/>
              <xsd:enumeration value="Schlüsselverwaltung"/>
              <xsd:enumeration value="Technische Betriebsführung"/>
              <xsd:enumeration value="VeTicket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/>
</file>

<file path=customXml/item5.xml><?xml version="1.0" encoding="utf-8"?>
<?mso-contentType ?>
<SharedContentType xmlns="Microsoft.SharePoint.Taxonomy.ContentTypeSync" SourceId="066da75b-a05a-4867-8689-f33f8d0a18cc" ContentTypeId="0x010100DFCC7BF08E836541A615029B10C2E6C10D" PreviousValue="false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8a635c72-4f83-4280-8f7e-835d402fc610">
      <Terms xmlns="http://schemas.microsoft.com/office/infopath/2007/PartnerControls"/>
    </TaxKeywordTaxHTField>
    <Anmerkungen xmlns="f1facc9a-0b9d-424b-b3b8-3a442b2f0fe9" xsi:nil="true"/>
    <Hier_x0020_finden_x0020_Sie xmlns="f1facc9a-0b9d-424b-b3b8-3a442b2f0fe9">Word Vorlagen</Hier_x0020_finden_x0020_Sie>
    <mc3252a53f3746cd84b73e809bc279a6 xmlns="d5d50e20-a0d2-450d-88c7-2e44e1566d79">
      <Terms xmlns="http://schemas.microsoft.com/office/infopath/2007/PartnerControls">
        <TermInfo xmlns="http://schemas.microsoft.com/office/infopath/2007/PartnerControls">
          <TermName xmlns="http://schemas.microsoft.com/office/infopath/2007/PartnerControls">Allgemein</TermName>
          <TermId xmlns="http://schemas.microsoft.com/office/infopath/2007/PartnerControls">6866e575-f504-44a4-a164-b0d4384ac0cd</TermId>
        </TermInfo>
      </Terms>
    </mc3252a53f3746cd84b73e809bc279a6>
    <Kategorie xmlns="f1facc9a-0b9d-424b-b3b8-3a442b2f0fe9">2</Kategorie>
    <TaxCatchAll xmlns="8a635c72-4f83-4280-8f7e-835d402fc610">
      <Value>3</Value>
    </TaxCatchAll>
    <Seite xmlns="f1facc9a-0b9d-424b-b3b8-3a442b2f0fe9" xsi:nil="true"/>
    <Details xmlns="d5d50e20-a0d2-450d-88c7-2e44e1566d79" xsi:nil="true"/>
  </documentManagement>
</p:properties>
</file>

<file path=customXml/itemProps1.xml><?xml version="1.0" encoding="utf-8"?>
<ds:datastoreItem xmlns:ds="http://schemas.openxmlformats.org/officeDocument/2006/customXml" ds:itemID="{B40F5B77-0E56-488F-8791-70B7157680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B6FF72-5BB0-41CD-9AE2-347C88460B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d50e20-a0d2-450d-88c7-2e44e1566d79"/>
    <ds:schemaRef ds:uri="8a635c72-4f83-4280-8f7e-835d402fc610"/>
    <ds:schemaRef ds:uri="f1facc9a-0b9d-424b-b3b8-3a442b2f0f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5C469A-DF7C-40B1-ADEB-6E37A7BD95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5D9B35-0E28-4C91-AE72-B2DC8E2038DF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18B7EDF-4525-41C4-9187-4339B58403A1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F98A7F6E-07B3-4446-9C4B-712965665D6D}">
  <ds:schemaRefs>
    <ds:schemaRef ds:uri="http://schemas.microsoft.com/office/2006/metadata/properties"/>
    <ds:schemaRef ds:uri="http://schemas.microsoft.com/office/infopath/2007/PartnerControls"/>
    <ds:schemaRef ds:uri="8a635c72-4f83-4280-8f7e-835d402fc610"/>
    <ds:schemaRef ds:uri="f1facc9a-0b9d-424b-b3b8-3a442b2f0fe9"/>
    <ds:schemaRef ds:uri="d5d50e20-a0d2-450d-88c7-2e44e1566d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Bericht.dotx</Template>
  <TotalTime>0</TotalTime>
  <Pages>1</Pages>
  <Words>129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Bericht</vt:lpstr>
    </vt:vector>
  </TitlesOfParts>
  <Manager>vetmeduni</Manager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</dc:title>
  <dc:subject/>
  <dc:creator>Schall Isabella</dc:creator>
  <cp:keywords/>
  <dc:description/>
  <cp:lastModifiedBy>Laboureix Sabrina</cp:lastModifiedBy>
  <cp:revision>9</cp:revision>
  <cp:lastPrinted>2025-10-02T06:57:00Z</cp:lastPrinted>
  <dcterms:created xsi:type="dcterms:W3CDTF">2026-03-10T07:49:00Z</dcterms:created>
  <dcterms:modified xsi:type="dcterms:W3CDTF">2026-03-10T10:18:00Z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0x010100DFCC7BF08E836541A615029B10C2E6C10D00A8857EE729197F48B0CC298715C54A78</vt:lpwstr>
  </property>
  <property fmtid="{D5CDD505-2E9C-101B-9397-08002B2CF9AE}" pid="3" name="Dokumententyp">
    <vt:lpwstr>3;#Allgemein|6866e575-f504-44a4-a164-b0d4384ac0cd</vt:lpwstr>
  </property>
  <property fmtid="{D5CDD505-2E9C-101B-9397-08002B2CF9AE}" pid="4" name="TaxKeyword">
    <vt:lpwstr/>
  </property>
</Properties>
</file>